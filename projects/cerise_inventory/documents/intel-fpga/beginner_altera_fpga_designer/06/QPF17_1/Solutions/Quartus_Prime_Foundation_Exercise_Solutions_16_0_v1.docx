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312D00" w14:textId="77777777" w:rsidR="00E57CEF" w:rsidRDefault="00E57CEF" w:rsidP="00E57CEF">
      <w:pPr>
        <w:rPr>
          <w:b/>
          <w:bCs/>
        </w:rPr>
      </w:pPr>
    </w:p>
    <w:p w14:paraId="48981CF6" w14:textId="77777777" w:rsidR="00E57CEF" w:rsidRDefault="00E57CEF" w:rsidP="00E57CEF">
      <w:pPr>
        <w:rPr>
          <w:b/>
          <w:bCs/>
        </w:rPr>
      </w:pPr>
    </w:p>
    <w:p w14:paraId="0E9BD98B" w14:textId="77777777" w:rsidR="00E57CEF" w:rsidRDefault="00E57CEF" w:rsidP="00E57CEF"/>
    <w:p w14:paraId="0BF56A9D" w14:textId="77777777" w:rsidR="00E57CEF" w:rsidRDefault="00E57CEF" w:rsidP="00E57CEF"/>
    <w:p w14:paraId="6107B697" w14:textId="77777777" w:rsidR="00E57CEF" w:rsidRPr="00E01DE4" w:rsidRDefault="00E57CEF" w:rsidP="00E57CEF"/>
    <w:p w14:paraId="7FF4A97A" w14:textId="77777777" w:rsidR="00E57CEF" w:rsidRDefault="00E57CEF" w:rsidP="00E57CEF">
      <w:pPr>
        <w:spacing w:before="160"/>
        <w:jc w:val="center"/>
        <w:rPr>
          <w:sz w:val="72"/>
        </w:rPr>
      </w:pPr>
    </w:p>
    <w:p w14:paraId="6816995D" w14:textId="77777777" w:rsidR="00E57CEF" w:rsidRDefault="00E57CEF" w:rsidP="00E57CEF">
      <w:pPr>
        <w:spacing w:before="160"/>
        <w:jc w:val="center"/>
        <w:rPr>
          <w:sz w:val="72"/>
        </w:rPr>
      </w:pPr>
    </w:p>
    <w:p w14:paraId="4606824A" w14:textId="77777777" w:rsidR="00E57CEF" w:rsidRDefault="00E57CEF" w:rsidP="00E57CEF">
      <w:pPr>
        <w:spacing w:before="160"/>
        <w:jc w:val="center"/>
        <w:rPr>
          <w:sz w:val="72"/>
        </w:rPr>
      </w:pPr>
    </w:p>
    <w:p w14:paraId="02C1343E" w14:textId="77777777" w:rsidR="00E57CEF" w:rsidRDefault="00E57CEF" w:rsidP="00E57CEF">
      <w:pPr>
        <w:spacing w:before="160"/>
        <w:jc w:val="center"/>
        <w:rPr>
          <w:sz w:val="72"/>
        </w:rPr>
      </w:pPr>
    </w:p>
    <w:p w14:paraId="48FDDC74" w14:textId="77777777" w:rsidR="00E57CEF" w:rsidRDefault="00E57CEF" w:rsidP="00E57CEF">
      <w:pPr>
        <w:spacing w:before="160"/>
        <w:jc w:val="center"/>
        <w:rPr>
          <w:sz w:val="72"/>
        </w:rPr>
      </w:pPr>
    </w:p>
    <w:p w14:paraId="4DFF353E" w14:textId="77777777" w:rsidR="00E57CEF" w:rsidRDefault="00E57CEF" w:rsidP="00E57CEF">
      <w:pPr>
        <w:spacing w:before="160"/>
        <w:jc w:val="center"/>
        <w:rPr>
          <w:sz w:val="72"/>
        </w:rPr>
      </w:pPr>
      <w:r>
        <w:rPr>
          <w:sz w:val="72"/>
        </w:rPr>
        <w:t>Exercise 3</w:t>
      </w:r>
    </w:p>
    <w:p w14:paraId="52AA79F8" w14:textId="77777777" w:rsidR="00E57CEF" w:rsidRDefault="00E57CEF" w:rsidP="00E57CEF">
      <w:pPr>
        <w:spacing w:before="160"/>
        <w:rPr>
          <w:sz w:val="24"/>
        </w:rPr>
      </w:pPr>
      <w:r>
        <w:rPr>
          <w:b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8"/>
        <w:gridCol w:w="4428"/>
      </w:tblGrid>
      <w:tr w:rsidR="00192F66" w:rsidRPr="00E6148E" w14:paraId="0553062E" w14:textId="77777777" w:rsidTr="0001791C">
        <w:tc>
          <w:tcPr>
            <w:tcW w:w="44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7115EEE4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lastRenderedPageBreak/>
              <w:br w:type="page"/>
              <w:t>Device Name</w:t>
            </w:r>
          </w:p>
        </w:tc>
        <w:tc>
          <w:tcPr>
            <w:tcW w:w="442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7A8BD3" w14:textId="33DAA0B0" w:rsidR="00192F66" w:rsidRPr="00E6148E" w:rsidRDefault="00CB2A29" w:rsidP="008C39E4">
            <w:pPr>
              <w:rPr>
                <w:i/>
                <w:sz w:val="24"/>
              </w:rPr>
            </w:pPr>
            <w:r>
              <w:rPr>
                <w:b/>
                <w:bCs/>
                <w:noProof/>
                <w:sz w:val="24"/>
              </w:rPr>
              <w:t>10AX115S2F45I1SG</w:t>
            </w:r>
          </w:p>
        </w:tc>
      </w:tr>
      <w:tr w:rsidR="00192F66" w:rsidRPr="00E6148E" w14:paraId="4F9ED73E" w14:textId="77777777" w:rsidTr="0001791C">
        <w:tc>
          <w:tcPr>
            <w:tcW w:w="885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D20D52C" w14:textId="77777777" w:rsidR="00192F66" w:rsidRPr="00E6148E" w:rsidRDefault="00192F66" w:rsidP="0001791C">
            <w:pPr>
              <w:spacing w:before="160"/>
              <w:rPr>
                <w:i/>
                <w:sz w:val="24"/>
              </w:rPr>
            </w:pPr>
            <w:r w:rsidRPr="00E6148E">
              <w:rPr>
                <w:b/>
                <w:sz w:val="24"/>
              </w:rPr>
              <w:t>Total Design</w:t>
            </w:r>
          </w:p>
        </w:tc>
      </w:tr>
      <w:tr w:rsidR="00192F66" w:rsidRPr="00E6148E" w14:paraId="637BADAF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1BB452B2" w14:textId="77777777" w:rsidR="00192F66" w:rsidRPr="00E6148E" w:rsidRDefault="00192F66" w:rsidP="0001791C">
            <w:pPr>
              <w:tabs>
                <w:tab w:val="left" w:pos="360"/>
              </w:tabs>
              <w:rPr>
                <w:b/>
                <w:sz w:val="24"/>
              </w:rPr>
            </w:pPr>
            <w:r w:rsidRPr="00E6148E">
              <w:rPr>
                <w:b/>
                <w:sz w:val="24"/>
              </w:rPr>
              <w:t xml:space="preserve">     </w:t>
            </w:r>
            <w:r>
              <w:rPr>
                <w:b/>
                <w:sz w:val="24"/>
              </w:rPr>
              <w:t>Logic utilization (in ALMs)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6FD54317" w14:textId="56288613" w:rsidR="00192F66" w:rsidRPr="00B32242" w:rsidRDefault="00490CFC" w:rsidP="005805E2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192F66" w:rsidRPr="00E6148E" w14:paraId="754EC1DA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1AC2F4CF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Total registers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443661B2" w14:textId="4F1F29A9" w:rsidR="00192F66" w:rsidRPr="00B32242" w:rsidRDefault="00490CFC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32</w:t>
            </w:r>
          </w:p>
        </w:tc>
      </w:tr>
      <w:tr w:rsidR="00192F66" w:rsidRPr="00E6148E" w14:paraId="1037F0A9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696FC061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Total pins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7F343090" w14:textId="5B21D0AC" w:rsidR="00192F66" w:rsidRPr="00B32242" w:rsidRDefault="00490CFC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78</w:t>
            </w:r>
          </w:p>
        </w:tc>
      </w:tr>
      <w:tr w:rsidR="005805E2" w:rsidRPr="00E6148E" w14:paraId="760DED1B" w14:textId="77777777" w:rsidTr="005805E2">
        <w:tc>
          <w:tcPr>
            <w:tcW w:w="4428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1B6E17A3" w14:textId="63E048F0" w:rsidR="005805E2" w:rsidRPr="00E6148E" w:rsidRDefault="003F263B" w:rsidP="003F263B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>
              <w:rPr>
                <w:b/>
              </w:rPr>
              <w:t xml:space="preserve">     </w:t>
            </w:r>
            <w:r w:rsidR="005805E2">
              <w:rPr>
                <w:b/>
              </w:rPr>
              <w:t>Total block memory bits</w:t>
            </w:r>
          </w:p>
        </w:tc>
        <w:tc>
          <w:tcPr>
            <w:tcW w:w="4428" w:type="dxa"/>
            <w:tcBorders>
              <w:bottom w:val="single" w:sz="4" w:space="0" w:color="auto"/>
              <w:right w:val="single" w:sz="18" w:space="0" w:color="auto"/>
            </w:tcBorders>
          </w:tcPr>
          <w:p w14:paraId="698D8AAD" w14:textId="2F533895" w:rsidR="005805E2" w:rsidRPr="00B32242" w:rsidRDefault="00490CFC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2048</w:t>
            </w:r>
          </w:p>
        </w:tc>
      </w:tr>
      <w:tr w:rsidR="00192F66" w:rsidRPr="00E6148E" w14:paraId="4626403A" w14:textId="77777777" w:rsidTr="005805E2">
        <w:tc>
          <w:tcPr>
            <w:tcW w:w="442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4D18500C" w14:textId="77777777" w:rsidR="00192F66" w:rsidRPr="00E6148E" w:rsidRDefault="00192F66" w:rsidP="00192F66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Total DSP Blocks</w:t>
            </w:r>
          </w:p>
        </w:tc>
        <w:tc>
          <w:tcPr>
            <w:tcW w:w="4428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38C3AF3B" w14:textId="77777777" w:rsidR="00192F66" w:rsidRPr="00B32242" w:rsidRDefault="00192F66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1</w:t>
            </w:r>
          </w:p>
        </w:tc>
      </w:tr>
      <w:tr w:rsidR="00192F66" w:rsidRPr="00E6148E" w14:paraId="35A77FBD" w14:textId="77777777" w:rsidTr="005805E2">
        <w:tc>
          <w:tcPr>
            <w:tcW w:w="8856" w:type="dxa"/>
            <w:gridSpan w:val="2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47ACA16" w14:textId="77777777" w:rsidR="00192F66" w:rsidRPr="00E6148E" w:rsidRDefault="00192F66" w:rsidP="0001791C">
            <w:pPr>
              <w:spacing w:before="160"/>
              <w:rPr>
                <w:i/>
                <w:sz w:val="24"/>
              </w:rPr>
            </w:pPr>
            <w:proofErr w:type="spellStart"/>
            <w:r w:rsidRPr="00E6148E">
              <w:rPr>
                <w:b/>
                <w:sz w:val="24"/>
              </w:rPr>
              <w:t>mult</w:t>
            </w:r>
            <w:proofErr w:type="spellEnd"/>
            <w:r w:rsidRPr="00E6148E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sub-design</w:t>
            </w:r>
          </w:p>
        </w:tc>
      </w:tr>
      <w:tr w:rsidR="00192F66" w:rsidRPr="00E6148E" w14:paraId="50EE74F0" w14:textId="77777777" w:rsidTr="0001791C">
        <w:tc>
          <w:tcPr>
            <w:tcW w:w="4428" w:type="dxa"/>
            <w:tcBorders>
              <w:top w:val="single" w:sz="8" w:space="0" w:color="auto"/>
              <w:left w:val="single" w:sz="18" w:space="0" w:color="auto"/>
            </w:tcBorders>
            <w:vAlign w:val="center"/>
          </w:tcPr>
          <w:p w14:paraId="75DC5604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ALMs needed (</w:t>
            </w:r>
            <w:proofErr w:type="spellStart"/>
            <w:r>
              <w:rPr>
                <w:b/>
              </w:rPr>
              <w:t>mult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428" w:type="dxa"/>
            <w:tcBorders>
              <w:top w:val="single" w:sz="8" w:space="0" w:color="auto"/>
              <w:right w:val="single" w:sz="18" w:space="0" w:color="auto"/>
            </w:tcBorders>
          </w:tcPr>
          <w:p w14:paraId="20DCC7EC" w14:textId="77777777" w:rsidR="00192F66" w:rsidRPr="00B32242" w:rsidRDefault="00192F66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192F66" w:rsidRPr="00E6148E" w14:paraId="6BC09B91" w14:textId="77777777" w:rsidTr="0001791C">
        <w:tc>
          <w:tcPr>
            <w:tcW w:w="4428" w:type="dxa"/>
            <w:tcBorders>
              <w:top w:val="single" w:sz="8" w:space="0" w:color="auto"/>
              <w:left w:val="single" w:sz="18" w:space="0" w:color="auto"/>
            </w:tcBorders>
            <w:vAlign w:val="center"/>
          </w:tcPr>
          <w:p w14:paraId="6708EA9C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Combinational ALUTs (</w:t>
            </w:r>
            <w:proofErr w:type="spellStart"/>
            <w:r>
              <w:rPr>
                <w:b/>
              </w:rPr>
              <w:t>mult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428" w:type="dxa"/>
            <w:tcBorders>
              <w:top w:val="single" w:sz="8" w:space="0" w:color="auto"/>
              <w:right w:val="single" w:sz="18" w:space="0" w:color="auto"/>
            </w:tcBorders>
          </w:tcPr>
          <w:p w14:paraId="5C1D5131" w14:textId="77777777" w:rsidR="00192F66" w:rsidRPr="00B32242" w:rsidRDefault="00192F66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192F66" w:rsidRPr="00E6148E" w14:paraId="56D67C5C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571CF08D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Dedicated Logic Registers (</w:t>
            </w:r>
            <w:proofErr w:type="spellStart"/>
            <w:r w:rsidRPr="00E6148E">
              <w:rPr>
                <w:b/>
              </w:rPr>
              <w:t>mult</w:t>
            </w:r>
            <w:proofErr w:type="spellEnd"/>
            <w:r w:rsidRPr="00E6148E">
              <w:rPr>
                <w:b/>
              </w:rPr>
              <w:t>)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0C453A33" w14:textId="77777777" w:rsidR="00192F66" w:rsidRPr="00B32242" w:rsidRDefault="00192F66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4D2E10" w:rsidRPr="00E6148E" w14:paraId="30517ECF" w14:textId="77777777" w:rsidTr="0001791C">
        <w:tc>
          <w:tcPr>
            <w:tcW w:w="4428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6F92081" w14:textId="2E5B1726" w:rsidR="004D2E10" w:rsidRPr="00E6148E" w:rsidRDefault="003F263B" w:rsidP="003F263B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>
              <w:rPr>
                <w:b/>
              </w:rPr>
              <w:t xml:space="preserve">     </w:t>
            </w:r>
            <w:r w:rsidR="004D2E10">
              <w:rPr>
                <w:b/>
              </w:rPr>
              <w:t>Block memory bits (</w:t>
            </w:r>
            <w:proofErr w:type="spellStart"/>
            <w:r w:rsidR="004D2E10">
              <w:rPr>
                <w:b/>
              </w:rPr>
              <w:t>mult</w:t>
            </w:r>
            <w:proofErr w:type="spellEnd"/>
            <w:r w:rsidR="004D2E10">
              <w:rPr>
                <w:b/>
              </w:rPr>
              <w:t>)</w:t>
            </w:r>
          </w:p>
        </w:tc>
        <w:tc>
          <w:tcPr>
            <w:tcW w:w="4428" w:type="dxa"/>
            <w:tcBorders>
              <w:bottom w:val="single" w:sz="4" w:space="0" w:color="auto"/>
              <w:right w:val="single" w:sz="18" w:space="0" w:color="auto"/>
            </w:tcBorders>
          </w:tcPr>
          <w:p w14:paraId="0E60BD79" w14:textId="6B3F6529" w:rsidR="004D2E10" w:rsidRPr="00B32242" w:rsidRDefault="004D2E10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192F66" w:rsidRPr="00E6148E" w14:paraId="1E09D773" w14:textId="77777777" w:rsidTr="0001791C">
        <w:tc>
          <w:tcPr>
            <w:tcW w:w="4428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D6DBA59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DSP </w:t>
            </w:r>
            <w:r>
              <w:rPr>
                <w:b/>
              </w:rPr>
              <w:t>Blocks</w:t>
            </w:r>
            <w:r w:rsidRPr="00E6148E">
              <w:rPr>
                <w:b/>
              </w:rPr>
              <w:t xml:space="preserve"> (</w:t>
            </w:r>
            <w:proofErr w:type="spellStart"/>
            <w:r w:rsidRPr="00E6148E">
              <w:rPr>
                <w:b/>
              </w:rPr>
              <w:t>mult</w:t>
            </w:r>
            <w:proofErr w:type="spellEnd"/>
            <w:r w:rsidRPr="00E6148E">
              <w:rPr>
                <w:b/>
              </w:rPr>
              <w:t>)</w:t>
            </w:r>
          </w:p>
        </w:tc>
        <w:tc>
          <w:tcPr>
            <w:tcW w:w="4428" w:type="dxa"/>
            <w:tcBorders>
              <w:bottom w:val="single" w:sz="18" w:space="0" w:color="auto"/>
              <w:right w:val="single" w:sz="18" w:space="0" w:color="auto"/>
            </w:tcBorders>
          </w:tcPr>
          <w:p w14:paraId="7592DBDE" w14:textId="77777777" w:rsidR="00192F66" w:rsidRPr="00B32242" w:rsidRDefault="00192F66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1</w:t>
            </w:r>
          </w:p>
        </w:tc>
      </w:tr>
      <w:tr w:rsidR="00192F66" w:rsidRPr="00E6148E" w14:paraId="2BD08FA9" w14:textId="77777777" w:rsidTr="0001791C">
        <w:tc>
          <w:tcPr>
            <w:tcW w:w="8856" w:type="dxa"/>
            <w:gridSpan w:val="2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9B1DBB" w14:textId="77777777" w:rsidR="00192F66" w:rsidRPr="00E6148E" w:rsidRDefault="00192F66" w:rsidP="0001791C">
            <w:pPr>
              <w:spacing w:before="160"/>
              <w:rPr>
                <w:b/>
                <w:i/>
                <w:sz w:val="24"/>
                <w:szCs w:val="24"/>
              </w:rPr>
            </w:pPr>
            <w:r w:rsidRPr="00E6148E">
              <w:rPr>
                <w:b/>
                <w:sz w:val="24"/>
                <w:szCs w:val="24"/>
              </w:rPr>
              <w:t xml:space="preserve">ram </w:t>
            </w:r>
            <w:r>
              <w:rPr>
                <w:b/>
                <w:sz w:val="24"/>
                <w:szCs w:val="24"/>
              </w:rPr>
              <w:t>sub-design</w:t>
            </w:r>
          </w:p>
        </w:tc>
      </w:tr>
      <w:tr w:rsidR="00192F66" w:rsidRPr="00E6148E" w14:paraId="328F64A3" w14:textId="77777777" w:rsidTr="0001791C">
        <w:tc>
          <w:tcPr>
            <w:tcW w:w="4428" w:type="dxa"/>
            <w:tcBorders>
              <w:top w:val="single" w:sz="8" w:space="0" w:color="auto"/>
              <w:left w:val="single" w:sz="18" w:space="0" w:color="auto"/>
            </w:tcBorders>
            <w:vAlign w:val="center"/>
          </w:tcPr>
          <w:p w14:paraId="7B2422A1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ALMs needed (ram)</w:t>
            </w:r>
          </w:p>
        </w:tc>
        <w:tc>
          <w:tcPr>
            <w:tcW w:w="4428" w:type="dxa"/>
            <w:tcBorders>
              <w:top w:val="single" w:sz="8" w:space="0" w:color="auto"/>
              <w:right w:val="single" w:sz="18" w:space="0" w:color="auto"/>
            </w:tcBorders>
          </w:tcPr>
          <w:p w14:paraId="34516B55" w14:textId="41EF27B5" w:rsidR="00192F66" w:rsidRPr="00B32242" w:rsidRDefault="00192F66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192F66" w:rsidRPr="00E6148E" w14:paraId="1DA2D9F7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42148301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Combinational ALUTs (ram)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27F28346" w14:textId="5626E1C4" w:rsidR="00192F66" w:rsidRPr="00B32242" w:rsidRDefault="004D2E10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192F66" w:rsidRPr="00E6148E" w14:paraId="5597E3FF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0B90A1CA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Dedicated Logic Registers (ram)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469B79AE" w14:textId="79CEA401" w:rsidR="00192F66" w:rsidRPr="00B32242" w:rsidRDefault="004D2E10" w:rsidP="00192F66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4D2E10" w:rsidRPr="00E6148E" w14:paraId="6C750E12" w14:textId="77777777" w:rsidTr="0001791C">
        <w:tc>
          <w:tcPr>
            <w:tcW w:w="4428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7A18D44C" w14:textId="7793DF39" w:rsidR="004D2E10" w:rsidRPr="00E6148E" w:rsidRDefault="003F263B" w:rsidP="003F263B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>
              <w:rPr>
                <w:b/>
              </w:rPr>
              <w:t xml:space="preserve">     </w:t>
            </w:r>
            <w:r w:rsidR="004D2E10">
              <w:rPr>
                <w:b/>
              </w:rPr>
              <w:t>Block memory bits (</w:t>
            </w:r>
            <w:r w:rsidR="00C60AFF">
              <w:rPr>
                <w:b/>
              </w:rPr>
              <w:t>ram</w:t>
            </w:r>
            <w:r w:rsidR="004D2E10">
              <w:rPr>
                <w:b/>
              </w:rPr>
              <w:t>)</w:t>
            </w:r>
          </w:p>
        </w:tc>
        <w:tc>
          <w:tcPr>
            <w:tcW w:w="4428" w:type="dxa"/>
            <w:tcBorders>
              <w:bottom w:val="single" w:sz="4" w:space="0" w:color="auto"/>
              <w:right w:val="single" w:sz="18" w:space="0" w:color="auto"/>
            </w:tcBorders>
          </w:tcPr>
          <w:p w14:paraId="259551EF" w14:textId="77D187B8" w:rsidR="004D2E10" w:rsidRPr="00B32242" w:rsidRDefault="00AD7E36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2048</w:t>
            </w:r>
          </w:p>
        </w:tc>
      </w:tr>
      <w:tr w:rsidR="005D54C5" w:rsidRPr="00E6148E" w14:paraId="74932560" w14:textId="77777777" w:rsidTr="005D54C5">
        <w:tc>
          <w:tcPr>
            <w:tcW w:w="4428" w:type="dxa"/>
            <w:tcBorders>
              <w:top w:val="single" w:sz="4" w:space="0" w:color="auto"/>
              <w:left w:val="single" w:sz="18" w:space="0" w:color="auto"/>
              <w:right w:val="single" w:sz="4" w:space="0" w:color="000000"/>
            </w:tcBorders>
            <w:vAlign w:val="center"/>
          </w:tcPr>
          <w:p w14:paraId="0E9B7B50" w14:textId="7EE7866A" w:rsidR="005D54C5" w:rsidRPr="00E6148E" w:rsidRDefault="003F263B" w:rsidP="003F263B">
            <w:pPr>
              <w:pStyle w:val="Heading9"/>
              <w:tabs>
                <w:tab w:val="left" w:pos="360"/>
              </w:tabs>
              <w:spacing w:before="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     </w:t>
            </w:r>
            <w:r w:rsidR="005D54C5">
              <w:rPr>
                <w:b/>
                <w:szCs w:val="24"/>
              </w:rPr>
              <w:t>M</w:t>
            </w:r>
            <w:r w:rsidR="00AD7E36">
              <w:rPr>
                <w:b/>
                <w:szCs w:val="24"/>
              </w:rPr>
              <w:t>2</w:t>
            </w:r>
            <w:r w:rsidR="005D54C5">
              <w:rPr>
                <w:b/>
                <w:szCs w:val="24"/>
              </w:rPr>
              <w:t>0Ks</w:t>
            </w:r>
            <w:r w:rsidR="0027548D">
              <w:rPr>
                <w:b/>
                <w:szCs w:val="24"/>
              </w:rPr>
              <w:t xml:space="preserve"> (ram)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000000"/>
              <w:right w:val="single" w:sz="18" w:space="0" w:color="auto"/>
            </w:tcBorders>
            <w:vAlign w:val="center"/>
          </w:tcPr>
          <w:p w14:paraId="7CC38A07" w14:textId="2F3B2E8F" w:rsidR="005D54C5" w:rsidRPr="00E6148E" w:rsidRDefault="005D54C5" w:rsidP="005D54C5">
            <w:pPr>
              <w:spacing w:before="160"/>
              <w:jc w:val="center"/>
              <w:rPr>
                <w:b/>
                <w:sz w:val="24"/>
                <w:szCs w:val="24"/>
              </w:rPr>
            </w:pPr>
            <w:r w:rsidRPr="005D54C5">
              <w:rPr>
                <w:b/>
                <w:i/>
                <w:color w:val="0070C0"/>
                <w:sz w:val="24"/>
              </w:rPr>
              <w:t>1</w:t>
            </w:r>
          </w:p>
        </w:tc>
      </w:tr>
      <w:tr w:rsidR="00192F66" w:rsidRPr="00E6148E" w14:paraId="713292AE" w14:textId="77777777" w:rsidTr="0001791C">
        <w:tc>
          <w:tcPr>
            <w:tcW w:w="885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9BCF5E8" w14:textId="77777777" w:rsidR="00192F66" w:rsidRPr="00E6148E" w:rsidRDefault="00192F66" w:rsidP="0001791C">
            <w:pPr>
              <w:spacing w:before="160"/>
              <w:rPr>
                <w:i/>
                <w:sz w:val="24"/>
                <w:szCs w:val="24"/>
              </w:rPr>
            </w:pPr>
            <w:r w:rsidRPr="00E6148E">
              <w:rPr>
                <w:b/>
                <w:sz w:val="24"/>
                <w:szCs w:val="24"/>
              </w:rPr>
              <w:t>Control Signals</w:t>
            </w:r>
          </w:p>
        </w:tc>
      </w:tr>
      <w:tr w:rsidR="00192F66" w:rsidRPr="00E6148E" w14:paraId="0F8B8D8D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3C320F67" w14:textId="77777777" w:rsidR="00192F66" w:rsidRPr="00E6148E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>Name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6785B55D" w14:textId="77777777" w:rsidR="00192F66" w:rsidRPr="00E6148E" w:rsidRDefault="00192F66" w:rsidP="008C39E4">
            <w:pPr>
              <w:rPr>
                <w:b/>
                <w:sz w:val="24"/>
              </w:rPr>
            </w:pPr>
            <w:r w:rsidRPr="00E6148E">
              <w:rPr>
                <w:b/>
                <w:sz w:val="24"/>
              </w:rPr>
              <w:t>Fanout</w:t>
            </w:r>
          </w:p>
        </w:tc>
      </w:tr>
      <w:tr w:rsidR="00192F66" w:rsidRPr="00E6148E" w14:paraId="6AB428A1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77C208C0" w14:textId="77777777" w:rsidR="00192F66" w:rsidRPr="00B32242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  <w:i/>
                <w:color w:val="0070C0"/>
              </w:rPr>
            </w:pPr>
            <w:r w:rsidRPr="00B32242">
              <w:rPr>
                <w:b/>
                <w:i/>
                <w:color w:val="0070C0"/>
              </w:rPr>
              <w:t>clk1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69D6A63C" w14:textId="33B81F45" w:rsidR="00192F66" w:rsidRPr="00B32242" w:rsidRDefault="00AD7E36" w:rsidP="0001791C">
            <w:pPr>
              <w:spacing w:before="160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65</w:t>
            </w:r>
          </w:p>
        </w:tc>
      </w:tr>
      <w:tr w:rsidR="00192F66" w:rsidRPr="00E6148E" w14:paraId="565ED7E5" w14:textId="77777777" w:rsidTr="0001791C">
        <w:tc>
          <w:tcPr>
            <w:tcW w:w="4428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C87AAB7" w14:textId="53AC91D1" w:rsidR="00192F66" w:rsidRPr="00B32242" w:rsidRDefault="00192F66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  <w:i/>
                <w:color w:val="0070C0"/>
              </w:rPr>
            </w:pPr>
            <w:r w:rsidRPr="00B32242">
              <w:rPr>
                <w:b/>
                <w:i/>
                <w:color w:val="0070C0"/>
              </w:rPr>
              <w:t>ram clock enable</w:t>
            </w:r>
            <w:r w:rsidR="000E37F0">
              <w:rPr>
                <w:b/>
                <w:i/>
                <w:color w:val="0070C0"/>
              </w:rPr>
              <w:t xml:space="preserve"> (wren)</w:t>
            </w:r>
          </w:p>
        </w:tc>
        <w:tc>
          <w:tcPr>
            <w:tcW w:w="4428" w:type="dxa"/>
            <w:tcBorders>
              <w:bottom w:val="single" w:sz="18" w:space="0" w:color="auto"/>
              <w:right w:val="single" w:sz="18" w:space="0" w:color="auto"/>
            </w:tcBorders>
          </w:tcPr>
          <w:p w14:paraId="1BACFC7C" w14:textId="0B8EE6BB" w:rsidR="00192F66" w:rsidRPr="00B32242" w:rsidRDefault="00AD7E36" w:rsidP="000E37F0">
            <w:pPr>
              <w:spacing w:before="160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32</w:t>
            </w:r>
          </w:p>
        </w:tc>
      </w:tr>
    </w:tbl>
    <w:p w14:paraId="0F8D4489" w14:textId="77777777" w:rsidR="00E57CEF" w:rsidRDefault="00E57CEF" w:rsidP="00E57CEF">
      <w:pPr>
        <w:rPr>
          <w:b/>
          <w:bCs/>
        </w:rPr>
      </w:pPr>
    </w:p>
    <w:p w14:paraId="398AF52A" w14:textId="77777777" w:rsidR="00E57CEF" w:rsidRDefault="00E57CEF" w:rsidP="00E57CEF">
      <w:pPr>
        <w:rPr>
          <w:b/>
          <w:bCs/>
        </w:rPr>
      </w:pPr>
      <w:r>
        <w:rPr>
          <w:b/>
          <w:bCs/>
        </w:rPr>
        <w:br w:type="page"/>
      </w:r>
    </w:p>
    <w:p w14:paraId="22EC2B58" w14:textId="77777777" w:rsidR="00E57CEF" w:rsidRDefault="00E57CEF" w:rsidP="00E57CEF"/>
    <w:p w14:paraId="594795B3" w14:textId="77777777" w:rsidR="00E57CEF" w:rsidRDefault="00E57CEF" w:rsidP="00E57CEF"/>
    <w:p w14:paraId="2A46DFDA" w14:textId="77777777" w:rsidR="00E57CEF" w:rsidRPr="00E01DE4" w:rsidRDefault="00E57CEF" w:rsidP="00E57CEF"/>
    <w:p w14:paraId="7C067047" w14:textId="77777777" w:rsidR="00E57CEF" w:rsidRDefault="00E57CEF" w:rsidP="00E57CEF">
      <w:pPr>
        <w:spacing w:before="160"/>
        <w:jc w:val="center"/>
        <w:rPr>
          <w:sz w:val="72"/>
        </w:rPr>
      </w:pPr>
    </w:p>
    <w:p w14:paraId="1E0E5BF1" w14:textId="77777777" w:rsidR="00E57CEF" w:rsidRDefault="00E57CEF" w:rsidP="00E57CEF">
      <w:pPr>
        <w:spacing w:before="160"/>
        <w:jc w:val="center"/>
        <w:rPr>
          <w:sz w:val="72"/>
        </w:rPr>
      </w:pPr>
    </w:p>
    <w:p w14:paraId="27E9E1AD" w14:textId="77777777" w:rsidR="00E57CEF" w:rsidRDefault="00E57CEF" w:rsidP="00E57CEF">
      <w:pPr>
        <w:spacing w:before="160"/>
        <w:jc w:val="center"/>
        <w:rPr>
          <w:sz w:val="72"/>
        </w:rPr>
      </w:pPr>
    </w:p>
    <w:p w14:paraId="52837B5E" w14:textId="77777777" w:rsidR="00E57CEF" w:rsidRDefault="00E57CEF" w:rsidP="00E57CEF">
      <w:pPr>
        <w:spacing w:before="160"/>
        <w:jc w:val="center"/>
        <w:rPr>
          <w:sz w:val="72"/>
        </w:rPr>
      </w:pPr>
    </w:p>
    <w:p w14:paraId="1920B6F8" w14:textId="77777777" w:rsidR="00E57CEF" w:rsidRDefault="00E57CEF" w:rsidP="00E57CEF">
      <w:pPr>
        <w:spacing w:before="160"/>
        <w:jc w:val="center"/>
        <w:rPr>
          <w:sz w:val="72"/>
        </w:rPr>
      </w:pPr>
    </w:p>
    <w:p w14:paraId="1717F833" w14:textId="77777777" w:rsidR="00E57CEF" w:rsidRDefault="00E57CEF" w:rsidP="00E57CEF">
      <w:pPr>
        <w:spacing w:before="160"/>
        <w:jc w:val="center"/>
        <w:rPr>
          <w:sz w:val="72"/>
        </w:rPr>
      </w:pPr>
      <w:r>
        <w:rPr>
          <w:sz w:val="72"/>
        </w:rPr>
        <w:t>Exercise 4</w:t>
      </w:r>
    </w:p>
    <w:p w14:paraId="0D998789" w14:textId="77777777" w:rsidR="00E57CEF" w:rsidRPr="0089459F" w:rsidRDefault="00E57CEF" w:rsidP="00E57CEF">
      <w:pPr>
        <w:spacing w:before="160"/>
        <w:rPr>
          <w:b/>
        </w:rPr>
      </w:pPr>
      <w:r>
        <w:rPr>
          <w:b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8"/>
        <w:gridCol w:w="4428"/>
      </w:tblGrid>
      <w:tr w:rsidR="0001791C" w:rsidRPr="00E6148E" w14:paraId="431E4AD2" w14:textId="77777777" w:rsidTr="0001791C">
        <w:tc>
          <w:tcPr>
            <w:tcW w:w="44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47C308E4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lastRenderedPageBreak/>
              <w:br w:type="page"/>
              <w:t>Device Name</w:t>
            </w:r>
          </w:p>
        </w:tc>
        <w:tc>
          <w:tcPr>
            <w:tcW w:w="442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38EE65" w14:textId="14FB44FF" w:rsidR="0001791C" w:rsidRPr="00E6148E" w:rsidRDefault="003F263B" w:rsidP="0001791C">
            <w:pPr>
              <w:rPr>
                <w:i/>
                <w:sz w:val="24"/>
              </w:rPr>
            </w:pPr>
            <w:r>
              <w:rPr>
                <w:b/>
                <w:bCs/>
                <w:noProof/>
                <w:sz w:val="24"/>
              </w:rPr>
              <w:t>10AX115S2F45I1SG</w:t>
            </w:r>
          </w:p>
        </w:tc>
      </w:tr>
      <w:tr w:rsidR="0001791C" w:rsidRPr="00E6148E" w14:paraId="50FBA79A" w14:textId="77777777" w:rsidTr="0001791C">
        <w:tc>
          <w:tcPr>
            <w:tcW w:w="885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C29219E" w14:textId="77777777" w:rsidR="0001791C" w:rsidRPr="00E6148E" w:rsidRDefault="0001791C" w:rsidP="0001791C">
            <w:pPr>
              <w:spacing w:before="160"/>
              <w:rPr>
                <w:i/>
                <w:sz w:val="24"/>
              </w:rPr>
            </w:pPr>
            <w:r w:rsidRPr="00E6148E">
              <w:rPr>
                <w:b/>
                <w:sz w:val="24"/>
              </w:rPr>
              <w:t>Total Design</w:t>
            </w:r>
          </w:p>
        </w:tc>
      </w:tr>
      <w:tr w:rsidR="0001791C" w:rsidRPr="00E6148E" w14:paraId="47A7C263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6159ACDD" w14:textId="77777777" w:rsidR="0001791C" w:rsidRPr="00E6148E" w:rsidRDefault="0001791C" w:rsidP="0001791C">
            <w:pPr>
              <w:tabs>
                <w:tab w:val="left" w:pos="360"/>
              </w:tabs>
              <w:rPr>
                <w:b/>
                <w:sz w:val="24"/>
              </w:rPr>
            </w:pPr>
            <w:r w:rsidRPr="00E6148E">
              <w:rPr>
                <w:b/>
                <w:sz w:val="24"/>
              </w:rPr>
              <w:t xml:space="preserve">     </w:t>
            </w:r>
            <w:r>
              <w:rPr>
                <w:b/>
                <w:sz w:val="24"/>
              </w:rPr>
              <w:t>Logic utilization (in ALMs)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48498608" w14:textId="68E693A6" w:rsidR="0001791C" w:rsidRPr="00B32242" w:rsidRDefault="001043D0" w:rsidP="0081550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115</w:t>
            </w:r>
            <w:r w:rsidR="007B5142">
              <w:rPr>
                <w:b/>
                <w:i/>
                <w:color w:val="0070C0"/>
                <w:sz w:val="24"/>
              </w:rPr>
              <w:t xml:space="preserve"> (schematic: 117)</w:t>
            </w:r>
          </w:p>
        </w:tc>
      </w:tr>
      <w:tr w:rsidR="0001791C" w:rsidRPr="00E6148E" w14:paraId="762E0E03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09D935DF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Total registers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6CF460AF" w14:textId="32E4C518" w:rsidR="0001791C" w:rsidRPr="00B32242" w:rsidRDefault="00DB345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96</w:t>
            </w:r>
          </w:p>
        </w:tc>
      </w:tr>
      <w:tr w:rsidR="0001791C" w:rsidRPr="00E6148E" w14:paraId="12FEB84F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5FDC6D6B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Total pins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265E841B" w14:textId="34FDCECE" w:rsidR="0001791C" w:rsidRPr="00B32242" w:rsidRDefault="00DB345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78</w:t>
            </w:r>
          </w:p>
        </w:tc>
      </w:tr>
      <w:tr w:rsidR="0001791C" w:rsidRPr="00E6148E" w14:paraId="3F5BC19D" w14:textId="77777777" w:rsidTr="0001791C">
        <w:tc>
          <w:tcPr>
            <w:tcW w:w="4428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50F16087" w14:textId="3F15FEA3" w:rsidR="0001791C" w:rsidRPr="00E6148E" w:rsidRDefault="003F263B" w:rsidP="003F263B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>
              <w:rPr>
                <w:b/>
              </w:rPr>
              <w:t xml:space="preserve">     </w:t>
            </w:r>
            <w:r w:rsidR="0001791C">
              <w:rPr>
                <w:b/>
              </w:rPr>
              <w:t>Total block memory bits</w:t>
            </w:r>
          </w:p>
        </w:tc>
        <w:tc>
          <w:tcPr>
            <w:tcW w:w="4428" w:type="dxa"/>
            <w:tcBorders>
              <w:bottom w:val="single" w:sz="4" w:space="0" w:color="auto"/>
              <w:right w:val="single" w:sz="18" w:space="0" w:color="auto"/>
            </w:tcBorders>
          </w:tcPr>
          <w:p w14:paraId="5710ECDD" w14:textId="26256F7A" w:rsidR="0001791C" w:rsidRPr="00B32242" w:rsidRDefault="00DB345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2048</w:t>
            </w:r>
          </w:p>
        </w:tc>
      </w:tr>
      <w:tr w:rsidR="0001791C" w:rsidRPr="00E6148E" w14:paraId="7FB924B8" w14:textId="77777777" w:rsidTr="0001791C">
        <w:tc>
          <w:tcPr>
            <w:tcW w:w="442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3E1F6A05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Total DSP Blocks</w:t>
            </w:r>
          </w:p>
        </w:tc>
        <w:tc>
          <w:tcPr>
            <w:tcW w:w="4428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56330E51" w14:textId="5481DCA5" w:rsidR="0001791C" w:rsidRPr="00B32242" w:rsidRDefault="0001791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01791C" w:rsidRPr="00E6148E" w14:paraId="533041DD" w14:textId="77777777" w:rsidTr="0001791C">
        <w:tc>
          <w:tcPr>
            <w:tcW w:w="8856" w:type="dxa"/>
            <w:gridSpan w:val="2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CC2AB3D" w14:textId="77777777" w:rsidR="0001791C" w:rsidRPr="00E6148E" w:rsidRDefault="0001791C" w:rsidP="0001791C">
            <w:pPr>
              <w:spacing w:before="160"/>
              <w:rPr>
                <w:i/>
                <w:sz w:val="24"/>
              </w:rPr>
            </w:pPr>
            <w:proofErr w:type="spellStart"/>
            <w:r w:rsidRPr="00E6148E">
              <w:rPr>
                <w:b/>
                <w:sz w:val="24"/>
              </w:rPr>
              <w:t>mult</w:t>
            </w:r>
            <w:proofErr w:type="spellEnd"/>
            <w:r w:rsidRPr="00E6148E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sub-design</w:t>
            </w:r>
          </w:p>
        </w:tc>
      </w:tr>
      <w:tr w:rsidR="0001791C" w:rsidRPr="00E6148E" w14:paraId="38B65A67" w14:textId="77777777" w:rsidTr="0001791C">
        <w:tc>
          <w:tcPr>
            <w:tcW w:w="4428" w:type="dxa"/>
            <w:tcBorders>
              <w:top w:val="single" w:sz="8" w:space="0" w:color="auto"/>
              <w:left w:val="single" w:sz="18" w:space="0" w:color="auto"/>
            </w:tcBorders>
            <w:vAlign w:val="center"/>
          </w:tcPr>
          <w:p w14:paraId="7D5B9B1D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ALMs needed (</w:t>
            </w:r>
            <w:proofErr w:type="spellStart"/>
            <w:r>
              <w:rPr>
                <w:b/>
              </w:rPr>
              <w:t>mult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428" w:type="dxa"/>
            <w:tcBorders>
              <w:top w:val="single" w:sz="8" w:space="0" w:color="auto"/>
              <w:right w:val="single" w:sz="18" w:space="0" w:color="auto"/>
            </w:tcBorders>
          </w:tcPr>
          <w:p w14:paraId="3E5AB3F4" w14:textId="1936DFCF" w:rsidR="0001791C" w:rsidRPr="00B32242" w:rsidRDefault="00DB345C" w:rsidP="0081550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114</w:t>
            </w:r>
            <w:r w:rsidR="005B5106">
              <w:rPr>
                <w:b/>
                <w:i/>
                <w:color w:val="0070C0"/>
                <w:sz w:val="24"/>
              </w:rPr>
              <w:t>.5</w:t>
            </w:r>
            <w:r w:rsidR="00090561">
              <w:rPr>
                <w:b/>
                <w:i/>
                <w:color w:val="0070C0"/>
                <w:sz w:val="24"/>
              </w:rPr>
              <w:t xml:space="preserve"> (schematic: 117)</w:t>
            </w:r>
            <w:bookmarkStart w:id="0" w:name="_GoBack"/>
            <w:bookmarkEnd w:id="0"/>
          </w:p>
        </w:tc>
      </w:tr>
      <w:tr w:rsidR="0001791C" w:rsidRPr="00E6148E" w14:paraId="4EF60C8D" w14:textId="77777777" w:rsidTr="0001791C">
        <w:tc>
          <w:tcPr>
            <w:tcW w:w="4428" w:type="dxa"/>
            <w:tcBorders>
              <w:top w:val="single" w:sz="8" w:space="0" w:color="auto"/>
              <w:left w:val="single" w:sz="18" w:space="0" w:color="auto"/>
            </w:tcBorders>
            <w:vAlign w:val="center"/>
          </w:tcPr>
          <w:p w14:paraId="46B6F530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Combinational ALUTs (</w:t>
            </w:r>
            <w:proofErr w:type="spellStart"/>
            <w:r>
              <w:rPr>
                <w:b/>
              </w:rPr>
              <w:t>mult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428" w:type="dxa"/>
            <w:tcBorders>
              <w:top w:val="single" w:sz="8" w:space="0" w:color="auto"/>
              <w:right w:val="single" w:sz="18" w:space="0" w:color="auto"/>
            </w:tcBorders>
          </w:tcPr>
          <w:p w14:paraId="73E90F1F" w14:textId="5D049CE4" w:rsidR="0001791C" w:rsidRPr="00B32242" w:rsidRDefault="00DB345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219</w:t>
            </w:r>
          </w:p>
        </w:tc>
      </w:tr>
      <w:tr w:rsidR="0001791C" w:rsidRPr="00E6148E" w14:paraId="55C7DDAF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504C5377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Dedicated Logic Registers (</w:t>
            </w:r>
            <w:proofErr w:type="spellStart"/>
            <w:r w:rsidRPr="00E6148E">
              <w:rPr>
                <w:b/>
              </w:rPr>
              <w:t>mult</w:t>
            </w:r>
            <w:proofErr w:type="spellEnd"/>
            <w:r w:rsidRPr="00E6148E">
              <w:rPr>
                <w:b/>
              </w:rPr>
              <w:t>)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1B2AD8B2" w14:textId="4DEA5043" w:rsidR="0001791C" w:rsidRPr="00B32242" w:rsidRDefault="00DB345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64</w:t>
            </w:r>
          </w:p>
        </w:tc>
      </w:tr>
      <w:tr w:rsidR="0001791C" w:rsidRPr="00E6148E" w14:paraId="6DABC361" w14:textId="77777777" w:rsidTr="0001791C">
        <w:tc>
          <w:tcPr>
            <w:tcW w:w="4428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6F90652D" w14:textId="49D6821D" w:rsidR="0001791C" w:rsidRPr="00E6148E" w:rsidRDefault="003F263B" w:rsidP="003F263B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>
              <w:rPr>
                <w:b/>
              </w:rPr>
              <w:t xml:space="preserve">     </w:t>
            </w:r>
            <w:r w:rsidR="0001791C">
              <w:rPr>
                <w:b/>
              </w:rPr>
              <w:t>Block memory bits (</w:t>
            </w:r>
            <w:proofErr w:type="spellStart"/>
            <w:r w:rsidR="0001791C">
              <w:rPr>
                <w:b/>
              </w:rPr>
              <w:t>mult</w:t>
            </w:r>
            <w:proofErr w:type="spellEnd"/>
            <w:r w:rsidR="0001791C">
              <w:rPr>
                <w:b/>
              </w:rPr>
              <w:t>)</w:t>
            </w:r>
          </w:p>
        </w:tc>
        <w:tc>
          <w:tcPr>
            <w:tcW w:w="4428" w:type="dxa"/>
            <w:tcBorders>
              <w:bottom w:val="single" w:sz="4" w:space="0" w:color="auto"/>
              <w:right w:val="single" w:sz="18" w:space="0" w:color="auto"/>
            </w:tcBorders>
          </w:tcPr>
          <w:p w14:paraId="1186710D" w14:textId="77777777" w:rsidR="0001791C" w:rsidRPr="00B32242" w:rsidRDefault="0001791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01791C" w:rsidRPr="00E6148E" w14:paraId="7DF9FF35" w14:textId="77777777" w:rsidTr="0001791C">
        <w:tc>
          <w:tcPr>
            <w:tcW w:w="4428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1736143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DSP </w:t>
            </w:r>
            <w:r>
              <w:rPr>
                <w:b/>
              </w:rPr>
              <w:t>Blocks</w:t>
            </w:r>
            <w:r w:rsidRPr="00E6148E">
              <w:rPr>
                <w:b/>
              </w:rPr>
              <w:t xml:space="preserve"> (</w:t>
            </w:r>
            <w:proofErr w:type="spellStart"/>
            <w:r w:rsidRPr="00E6148E">
              <w:rPr>
                <w:b/>
              </w:rPr>
              <w:t>mult</w:t>
            </w:r>
            <w:proofErr w:type="spellEnd"/>
            <w:r w:rsidRPr="00E6148E">
              <w:rPr>
                <w:b/>
              </w:rPr>
              <w:t>)</w:t>
            </w:r>
          </w:p>
        </w:tc>
        <w:tc>
          <w:tcPr>
            <w:tcW w:w="4428" w:type="dxa"/>
            <w:tcBorders>
              <w:bottom w:val="single" w:sz="18" w:space="0" w:color="auto"/>
              <w:right w:val="single" w:sz="18" w:space="0" w:color="auto"/>
            </w:tcBorders>
          </w:tcPr>
          <w:p w14:paraId="72673F72" w14:textId="3E96AD20" w:rsidR="0001791C" w:rsidRPr="00B32242" w:rsidRDefault="00E80148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01791C" w:rsidRPr="00E6148E" w14:paraId="47BEAD41" w14:textId="77777777" w:rsidTr="0001791C">
        <w:tc>
          <w:tcPr>
            <w:tcW w:w="8856" w:type="dxa"/>
            <w:gridSpan w:val="2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C08BC3" w14:textId="77777777" w:rsidR="0001791C" w:rsidRPr="00E6148E" w:rsidRDefault="0001791C" w:rsidP="0001791C">
            <w:pPr>
              <w:spacing w:before="160"/>
              <w:rPr>
                <w:b/>
                <w:i/>
                <w:sz w:val="24"/>
                <w:szCs w:val="24"/>
              </w:rPr>
            </w:pPr>
            <w:r w:rsidRPr="00E6148E">
              <w:rPr>
                <w:b/>
                <w:sz w:val="24"/>
                <w:szCs w:val="24"/>
              </w:rPr>
              <w:t xml:space="preserve">ram </w:t>
            </w:r>
            <w:r>
              <w:rPr>
                <w:b/>
                <w:sz w:val="24"/>
                <w:szCs w:val="24"/>
              </w:rPr>
              <w:t>sub-design</w:t>
            </w:r>
          </w:p>
        </w:tc>
      </w:tr>
      <w:tr w:rsidR="0001791C" w:rsidRPr="00E6148E" w14:paraId="0519B8A9" w14:textId="77777777" w:rsidTr="0001791C">
        <w:tc>
          <w:tcPr>
            <w:tcW w:w="4428" w:type="dxa"/>
            <w:tcBorders>
              <w:top w:val="single" w:sz="8" w:space="0" w:color="auto"/>
              <w:left w:val="single" w:sz="18" w:space="0" w:color="auto"/>
            </w:tcBorders>
            <w:vAlign w:val="center"/>
          </w:tcPr>
          <w:p w14:paraId="7909625D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ALMs needed (ram)</w:t>
            </w:r>
          </w:p>
        </w:tc>
        <w:tc>
          <w:tcPr>
            <w:tcW w:w="4428" w:type="dxa"/>
            <w:tcBorders>
              <w:top w:val="single" w:sz="8" w:space="0" w:color="auto"/>
              <w:right w:val="single" w:sz="18" w:space="0" w:color="auto"/>
            </w:tcBorders>
          </w:tcPr>
          <w:p w14:paraId="780F7C1F" w14:textId="77777777" w:rsidR="0001791C" w:rsidRPr="00B32242" w:rsidRDefault="0001791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 w:rsidRPr="00B32242"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01791C" w:rsidRPr="00E6148E" w14:paraId="064C2849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46CDE790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</w:t>
            </w:r>
            <w:r>
              <w:rPr>
                <w:b/>
              </w:rPr>
              <w:t>Combinational ALUTs (ram)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643953AE" w14:textId="77777777" w:rsidR="0001791C" w:rsidRPr="00B32242" w:rsidRDefault="0001791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01791C" w:rsidRPr="00E6148E" w14:paraId="02875E9B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32B2257A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 xml:space="preserve">     Dedicated Logic Registers (ram)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7754928F" w14:textId="77777777" w:rsidR="0001791C" w:rsidRPr="00B32242" w:rsidRDefault="0001791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0</w:t>
            </w:r>
          </w:p>
        </w:tc>
      </w:tr>
      <w:tr w:rsidR="0001791C" w:rsidRPr="00E6148E" w14:paraId="0CBC2202" w14:textId="77777777" w:rsidTr="00BD60E7">
        <w:tc>
          <w:tcPr>
            <w:tcW w:w="4428" w:type="dxa"/>
            <w:tcBorders>
              <w:left w:val="single" w:sz="18" w:space="0" w:color="auto"/>
              <w:bottom w:val="single" w:sz="4" w:space="0" w:color="000000"/>
            </w:tcBorders>
            <w:vAlign w:val="center"/>
          </w:tcPr>
          <w:p w14:paraId="1E450E18" w14:textId="454A76A4" w:rsidR="0001791C" w:rsidRPr="00E6148E" w:rsidRDefault="003F263B" w:rsidP="003F263B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>
              <w:rPr>
                <w:b/>
              </w:rPr>
              <w:t xml:space="preserve">     </w:t>
            </w:r>
            <w:r w:rsidR="0001791C">
              <w:rPr>
                <w:b/>
              </w:rPr>
              <w:t>Block memory bits (</w:t>
            </w:r>
            <w:r w:rsidR="00C60AFF">
              <w:rPr>
                <w:b/>
              </w:rPr>
              <w:t>ram</w:t>
            </w:r>
            <w:r w:rsidR="0001791C">
              <w:rPr>
                <w:b/>
              </w:rPr>
              <w:t>)</w:t>
            </w:r>
          </w:p>
        </w:tc>
        <w:tc>
          <w:tcPr>
            <w:tcW w:w="4428" w:type="dxa"/>
            <w:tcBorders>
              <w:bottom w:val="single" w:sz="4" w:space="0" w:color="000000"/>
              <w:right w:val="single" w:sz="18" w:space="0" w:color="auto"/>
            </w:tcBorders>
          </w:tcPr>
          <w:p w14:paraId="5A3A6185" w14:textId="3162449A" w:rsidR="0001791C" w:rsidRPr="00B32242" w:rsidRDefault="00DB345C" w:rsidP="0001791C">
            <w:pPr>
              <w:spacing w:before="160"/>
              <w:jc w:val="center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2048</w:t>
            </w:r>
          </w:p>
        </w:tc>
      </w:tr>
      <w:tr w:rsidR="00BD60E7" w:rsidRPr="00E6148E" w14:paraId="73B1CCA8" w14:textId="77777777" w:rsidTr="00BD60E7">
        <w:tc>
          <w:tcPr>
            <w:tcW w:w="4428" w:type="dxa"/>
            <w:tcBorders>
              <w:top w:val="single" w:sz="4" w:space="0" w:color="000000"/>
              <w:left w:val="single" w:sz="18" w:space="0" w:color="auto"/>
              <w:right w:val="single" w:sz="4" w:space="0" w:color="000000"/>
            </w:tcBorders>
            <w:vAlign w:val="center"/>
          </w:tcPr>
          <w:p w14:paraId="71DFE88C" w14:textId="54B63ED4" w:rsidR="00BD60E7" w:rsidRPr="00E6148E" w:rsidRDefault="003F263B" w:rsidP="003F263B">
            <w:pPr>
              <w:pStyle w:val="Heading9"/>
              <w:tabs>
                <w:tab w:val="left" w:pos="360"/>
              </w:tabs>
              <w:spacing w:before="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     </w:t>
            </w:r>
            <w:r w:rsidR="00BD60E7">
              <w:rPr>
                <w:b/>
                <w:szCs w:val="24"/>
              </w:rPr>
              <w:t>M</w:t>
            </w:r>
            <w:r>
              <w:rPr>
                <w:b/>
                <w:szCs w:val="24"/>
              </w:rPr>
              <w:t>2</w:t>
            </w:r>
            <w:r w:rsidR="00BD60E7">
              <w:rPr>
                <w:b/>
                <w:szCs w:val="24"/>
              </w:rPr>
              <w:t>0Ks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right w:val="single" w:sz="18" w:space="0" w:color="auto"/>
            </w:tcBorders>
            <w:vAlign w:val="center"/>
          </w:tcPr>
          <w:p w14:paraId="7CC6DA4E" w14:textId="0ED7CBA3" w:rsidR="00BD60E7" w:rsidRPr="00E6148E" w:rsidRDefault="00EB54C8" w:rsidP="00EB54C8">
            <w:pPr>
              <w:spacing w:before="160"/>
              <w:jc w:val="center"/>
              <w:rPr>
                <w:b/>
                <w:sz w:val="24"/>
                <w:szCs w:val="24"/>
              </w:rPr>
            </w:pPr>
            <w:r w:rsidRPr="00EB54C8">
              <w:rPr>
                <w:b/>
                <w:i/>
                <w:color w:val="0070C0"/>
                <w:sz w:val="24"/>
              </w:rPr>
              <w:t>1</w:t>
            </w:r>
          </w:p>
        </w:tc>
      </w:tr>
      <w:tr w:rsidR="0001791C" w:rsidRPr="00E6148E" w14:paraId="1E006130" w14:textId="77777777" w:rsidTr="0001791C">
        <w:tc>
          <w:tcPr>
            <w:tcW w:w="885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8714F6A" w14:textId="77777777" w:rsidR="0001791C" w:rsidRPr="00E6148E" w:rsidRDefault="0001791C" w:rsidP="0001791C">
            <w:pPr>
              <w:spacing w:before="160"/>
              <w:rPr>
                <w:i/>
                <w:sz w:val="24"/>
                <w:szCs w:val="24"/>
              </w:rPr>
            </w:pPr>
            <w:r w:rsidRPr="00E6148E">
              <w:rPr>
                <w:b/>
                <w:sz w:val="24"/>
                <w:szCs w:val="24"/>
              </w:rPr>
              <w:t>Control Signals</w:t>
            </w:r>
          </w:p>
        </w:tc>
      </w:tr>
      <w:tr w:rsidR="0001791C" w:rsidRPr="00E6148E" w14:paraId="4630BA04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0F9D3373" w14:textId="77777777" w:rsidR="0001791C" w:rsidRPr="00E6148E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</w:rPr>
            </w:pPr>
            <w:r w:rsidRPr="00E6148E">
              <w:rPr>
                <w:b/>
              </w:rPr>
              <w:t>Name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1CCB816B" w14:textId="77777777" w:rsidR="0001791C" w:rsidRPr="00E6148E" w:rsidRDefault="0001791C" w:rsidP="0001791C">
            <w:pPr>
              <w:rPr>
                <w:b/>
                <w:sz w:val="24"/>
              </w:rPr>
            </w:pPr>
            <w:r w:rsidRPr="00E6148E">
              <w:rPr>
                <w:b/>
                <w:sz w:val="24"/>
              </w:rPr>
              <w:t>Fanout</w:t>
            </w:r>
          </w:p>
        </w:tc>
      </w:tr>
      <w:tr w:rsidR="0001791C" w:rsidRPr="00E6148E" w14:paraId="5B415ABE" w14:textId="77777777" w:rsidTr="0001791C">
        <w:tc>
          <w:tcPr>
            <w:tcW w:w="4428" w:type="dxa"/>
            <w:tcBorders>
              <w:left w:val="single" w:sz="18" w:space="0" w:color="auto"/>
            </w:tcBorders>
            <w:vAlign w:val="center"/>
          </w:tcPr>
          <w:p w14:paraId="565D049E" w14:textId="77777777" w:rsidR="0001791C" w:rsidRPr="00B32242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  <w:i/>
                <w:color w:val="0070C0"/>
              </w:rPr>
            </w:pPr>
            <w:r w:rsidRPr="00B32242">
              <w:rPr>
                <w:b/>
                <w:i/>
                <w:color w:val="0070C0"/>
              </w:rPr>
              <w:t>clk1</w:t>
            </w:r>
          </w:p>
        </w:tc>
        <w:tc>
          <w:tcPr>
            <w:tcW w:w="4428" w:type="dxa"/>
            <w:tcBorders>
              <w:right w:val="single" w:sz="18" w:space="0" w:color="auto"/>
            </w:tcBorders>
          </w:tcPr>
          <w:p w14:paraId="49870115" w14:textId="4AB712B0" w:rsidR="0001791C" w:rsidRPr="00B32242" w:rsidRDefault="00A701EE" w:rsidP="0001791C">
            <w:pPr>
              <w:spacing w:before="160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128</w:t>
            </w:r>
          </w:p>
        </w:tc>
      </w:tr>
      <w:tr w:rsidR="0001791C" w:rsidRPr="00E6148E" w14:paraId="39BE956E" w14:textId="77777777" w:rsidTr="0001791C">
        <w:tc>
          <w:tcPr>
            <w:tcW w:w="4428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5431C3D" w14:textId="77777777" w:rsidR="0001791C" w:rsidRPr="00B32242" w:rsidRDefault="0001791C" w:rsidP="0001791C">
            <w:pPr>
              <w:pStyle w:val="Heading9"/>
              <w:tabs>
                <w:tab w:val="left" w:pos="360"/>
              </w:tabs>
              <w:spacing w:before="0"/>
              <w:rPr>
                <w:b/>
                <w:i/>
                <w:color w:val="0070C0"/>
              </w:rPr>
            </w:pPr>
            <w:r w:rsidRPr="00B32242">
              <w:rPr>
                <w:b/>
                <w:i/>
                <w:color w:val="0070C0"/>
              </w:rPr>
              <w:t>ram clock enable</w:t>
            </w:r>
            <w:r>
              <w:rPr>
                <w:b/>
                <w:i/>
                <w:color w:val="0070C0"/>
              </w:rPr>
              <w:t xml:space="preserve"> (wren)</w:t>
            </w:r>
          </w:p>
        </w:tc>
        <w:tc>
          <w:tcPr>
            <w:tcW w:w="4428" w:type="dxa"/>
            <w:tcBorders>
              <w:bottom w:val="single" w:sz="18" w:space="0" w:color="auto"/>
              <w:right w:val="single" w:sz="18" w:space="0" w:color="auto"/>
            </w:tcBorders>
          </w:tcPr>
          <w:p w14:paraId="2A9F3B9C" w14:textId="0BAAF22D" w:rsidR="0001791C" w:rsidRPr="00B32242" w:rsidRDefault="00A701EE" w:rsidP="0001791C">
            <w:pPr>
              <w:spacing w:before="160"/>
              <w:rPr>
                <w:b/>
                <w:i/>
                <w:color w:val="0070C0"/>
                <w:sz w:val="24"/>
              </w:rPr>
            </w:pPr>
            <w:r>
              <w:rPr>
                <w:b/>
                <w:i/>
                <w:color w:val="0070C0"/>
                <w:sz w:val="24"/>
              </w:rPr>
              <w:t>32</w:t>
            </w:r>
          </w:p>
        </w:tc>
      </w:tr>
    </w:tbl>
    <w:p w14:paraId="231B1C54" w14:textId="77777777" w:rsidR="00E57CEF" w:rsidRDefault="00E57CEF" w:rsidP="00741200"/>
    <w:p w14:paraId="5DACAA19" w14:textId="77777777" w:rsidR="0001791C" w:rsidRDefault="0001791C" w:rsidP="00741200"/>
    <w:p w14:paraId="44067BAA" w14:textId="77777777" w:rsidR="0001791C" w:rsidRDefault="0001791C" w:rsidP="00741200"/>
    <w:p w14:paraId="545D7D75" w14:textId="77777777" w:rsidR="00441C3C" w:rsidRPr="00AA0FEC" w:rsidRDefault="00441C3C" w:rsidP="00741200"/>
    <w:sectPr w:rsidR="00441C3C" w:rsidRPr="00AA0FEC" w:rsidSect="00E57CEF">
      <w:headerReference w:type="even" r:id="rId7"/>
      <w:headerReference w:type="default" r:id="rId8"/>
      <w:footerReference w:type="even" r:id="rId9"/>
      <w:footerReference w:type="default" r:id="rId10"/>
      <w:type w:val="oddPage"/>
      <w:pgSz w:w="12240" w:h="15840"/>
      <w:pgMar w:top="1080" w:right="1800" w:bottom="1080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3216CB" w14:textId="77777777" w:rsidR="008F2F8F" w:rsidRDefault="008F2F8F">
      <w:r>
        <w:separator/>
      </w:r>
    </w:p>
  </w:endnote>
  <w:endnote w:type="continuationSeparator" w:id="0">
    <w:p w14:paraId="36745CA4" w14:textId="77777777" w:rsidR="008F2F8F" w:rsidRDefault="008F2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A2B4EE" w14:textId="77777777" w:rsidR="0001791C" w:rsidRDefault="0001791C" w:rsidP="00E57CE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90561">
      <w:rPr>
        <w:rStyle w:val="PageNumber"/>
        <w:noProof/>
      </w:rPr>
      <w:t>2</w:t>
    </w:r>
    <w:r>
      <w:rPr>
        <w:rStyle w:val="PageNumber"/>
      </w:rPr>
      <w:fldChar w:fldCharType="end"/>
    </w:r>
  </w:p>
  <w:p w14:paraId="4B03E11B" w14:textId="1603C70C" w:rsidR="0001791C" w:rsidRPr="00281AF6" w:rsidRDefault="0001791C">
    <w:pPr>
      <w:pStyle w:val="Footer"/>
      <w:rPr>
        <w:b/>
        <w:sz w:val="16"/>
      </w:rPr>
    </w:pPr>
    <w:r>
      <w:rPr>
        <w:b/>
        <w:sz w:val="16"/>
      </w:rPr>
      <w:t>Copyright © 201</w:t>
    </w:r>
    <w:r w:rsidR="00CB2A29">
      <w:rPr>
        <w:b/>
        <w:sz w:val="16"/>
      </w:rPr>
      <w:t>6</w:t>
    </w:r>
    <w:r w:rsidRPr="00281AF6">
      <w:rPr>
        <w:b/>
        <w:sz w:val="16"/>
      </w:rPr>
      <w:t xml:space="preserve"> Altera Corporation</w:t>
    </w:r>
    <w:r w:rsidRPr="00281AF6">
      <w:rPr>
        <w:b/>
        <w:sz w:val="16"/>
      </w:rPr>
      <w:tab/>
    </w:r>
    <w:r w:rsidRPr="00281AF6">
      <w:rPr>
        <w:b/>
        <w:sz w:val="16"/>
      </w:rPr>
      <w:tab/>
    </w:r>
    <w:r>
      <w:rPr>
        <w:b/>
        <w:noProof/>
      </w:rPr>
      <w:drawing>
        <wp:inline distT="0" distB="0" distL="0" distR="0" wp14:anchorId="6744F5C0" wp14:editId="5B94B4D1">
          <wp:extent cx="1379220" cy="309880"/>
          <wp:effectExtent l="1905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9220" cy="3098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EDFB00F" w14:textId="7569087F" w:rsidR="0001791C" w:rsidRDefault="0001791C" w:rsidP="00E57CEF">
    <w:pPr>
      <w:pStyle w:val="Footer"/>
      <w:jc w:val="center"/>
      <w:rPr>
        <w:sz w:val="16"/>
        <w:szCs w:val="16"/>
      </w:rPr>
    </w:pPr>
    <w:r w:rsidRPr="00F25138">
      <w:rPr>
        <w:sz w:val="16"/>
        <w:szCs w:val="16"/>
      </w:rPr>
      <w:t xml:space="preserve">                                                                                                                            </w:t>
    </w:r>
    <w:r>
      <w:rPr>
        <w:sz w:val="16"/>
        <w:szCs w:val="16"/>
      </w:rPr>
      <w:t xml:space="preserve"> </w:t>
    </w:r>
    <w:r w:rsidR="000E3FDB">
      <w:rPr>
        <w:sz w:val="16"/>
        <w:szCs w:val="16"/>
      </w:rPr>
      <w:t xml:space="preserve">                                 </w:t>
    </w:r>
    <w:r>
      <w:rPr>
        <w:sz w:val="16"/>
        <w:szCs w:val="16"/>
      </w:rPr>
      <w:t>A</w:t>
    </w:r>
    <w:bookmarkStart w:id="1" w:name="OLE_LINK1"/>
    <w:r>
      <w:rPr>
        <w:sz w:val="16"/>
        <w:szCs w:val="16"/>
      </w:rPr>
      <w:t>-</w:t>
    </w:r>
    <w:r w:rsidRPr="00F25138">
      <w:rPr>
        <w:sz w:val="16"/>
        <w:szCs w:val="16"/>
      </w:rPr>
      <w:t>MNL-Q</w:t>
    </w:r>
    <w:r w:rsidR="00CB2A29">
      <w:rPr>
        <w:sz w:val="16"/>
        <w:szCs w:val="16"/>
      </w:rPr>
      <w:t>P</w:t>
    </w:r>
    <w:r w:rsidRPr="00F25138">
      <w:rPr>
        <w:sz w:val="16"/>
        <w:szCs w:val="16"/>
      </w:rPr>
      <w:t>-</w:t>
    </w:r>
    <w:bookmarkEnd w:id="1"/>
    <w:r>
      <w:rPr>
        <w:sz w:val="16"/>
        <w:szCs w:val="16"/>
      </w:rPr>
      <w:t>F-EXS-1</w:t>
    </w:r>
    <w:r w:rsidR="00CB2A29">
      <w:rPr>
        <w:sz w:val="16"/>
        <w:szCs w:val="16"/>
      </w:rPr>
      <w:t>6</w:t>
    </w:r>
    <w:r>
      <w:rPr>
        <w:sz w:val="16"/>
        <w:szCs w:val="16"/>
      </w:rPr>
      <w:t>-</w:t>
    </w:r>
    <w:r w:rsidR="000E3FDB">
      <w:rPr>
        <w:sz w:val="16"/>
        <w:szCs w:val="16"/>
      </w:rPr>
      <w:t>0</w:t>
    </w:r>
    <w:r>
      <w:rPr>
        <w:sz w:val="16"/>
        <w:szCs w:val="16"/>
      </w:rPr>
      <w:t>-v1</w:t>
    </w:r>
  </w:p>
  <w:p w14:paraId="167214D4" w14:textId="77777777" w:rsidR="0001791C" w:rsidRPr="00F25138" w:rsidRDefault="0001791C" w:rsidP="00E57CEF">
    <w:pPr>
      <w:pStyle w:val="Footer"/>
      <w:jc w:val="cen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CE0D02" w14:textId="77777777" w:rsidR="0001791C" w:rsidRDefault="0001791C" w:rsidP="00E57CEF">
    <w:pPr>
      <w:pStyle w:val="Footer"/>
      <w:framePr w:wrap="around" w:vAnchor="text" w:hAnchor="margin" w:xAlign="center" w:y="1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B5142">
      <w:rPr>
        <w:rStyle w:val="PageNumber"/>
        <w:noProof/>
      </w:rPr>
      <w:t>3</w:t>
    </w:r>
    <w:r>
      <w:rPr>
        <w:rStyle w:val="PageNumber"/>
      </w:rPr>
      <w:fldChar w:fldCharType="end"/>
    </w:r>
  </w:p>
  <w:p w14:paraId="67D5E329" w14:textId="77777777" w:rsidR="0001791C" w:rsidRDefault="0001791C" w:rsidP="00E57CEF">
    <w:pPr>
      <w:pStyle w:val="Footer"/>
      <w:framePr w:wrap="around" w:vAnchor="text" w:hAnchor="margin" w:xAlign="center" w:y="1"/>
      <w:jc w:val="right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ab/>
    </w:r>
  </w:p>
  <w:p w14:paraId="13788925" w14:textId="3516450D" w:rsidR="0001791C" w:rsidRPr="00281AF6" w:rsidRDefault="0001791C">
    <w:pPr>
      <w:pStyle w:val="Footer"/>
      <w:jc w:val="center"/>
      <w:rPr>
        <w:b/>
        <w:sz w:val="16"/>
      </w:rPr>
    </w:pPr>
    <w:r>
      <w:rPr>
        <w:b/>
        <w:noProof/>
        <w:sz w:val="16"/>
      </w:rPr>
      <w:drawing>
        <wp:inline distT="0" distB="0" distL="0" distR="0" wp14:anchorId="72E9AF9B" wp14:editId="0A02CCEA">
          <wp:extent cx="1379220" cy="309880"/>
          <wp:effectExtent l="1905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9220" cy="3098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281AF6">
      <w:rPr>
        <w:b/>
        <w:sz w:val="16"/>
      </w:rPr>
      <w:tab/>
    </w:r>
    <w:r>
      <w:rPr>
        <w:b/>
        <w:sz w:val="16"/>
      </w:rPr>
      <w:tab/>
      <w:t>Copyright © 201</w:t>
    </w:r>
    <w:r w:rsidR="00CB2A29">
      <w:rPr>
        <w:b/>
        <w:sz w:val="16"/>
      </w:rPr>
      <w:t>6</w:t>
    </w:r>
    <w:r w:rsidRPr="00281AF6">
      <w:rPr>
        <w:b/>
        <w:sz w:val="16"/>
      </w:rPr>
      <w:t xml:space="preserve"> Altera Corporation</w:t>
    </w:r>
  </w:p>
  <w:p w14:paraId="1231FD7A" w14:textId="70EC709F" w:rsidR="0001791C" w:rsidRPr="00F25138" w:rsidRDefault="0001791C" w:rsidP="00E84B5F">
    <w:pPr>
      <w:pStyle w:val="Footer"/>
    </w:pPr>
    <w:r>
      <w:rPr>
        <w:sz w:val="16"/>
        <w:szCs w:val="16"/>
      </w:rPr>
      <w:t xml:space="preserve">  A-</w:t>
    </w:r>
    <w:r w:rsidRPr="00F25138">
      <w:rPr>
        <w:sz w:val="16"/>
        <w:szCs w:val="16"/>
      </w:rPr>
      <w:t>MNL-Q</w:t>
    </w:r>
    <w:r w:rsidR="00CB2A29">
      <w:rPr>
        <w:sz w:val="16"/>
        <w:szCs w:val="16"/>
      </w:rPr>
      <w:t>P</w:t>
    </w:r>
    <w:r w:rsidRPr="00F25138">
      <w:rPr>
        <w:sz w:val="16"/>
        <w:szCs w:val="16"/>
      </w:rPr>
      <w:t>-</w:t>
    </w:r>
    <w:r>
      <w:rPr>
        <w:sz w:val="16"/>
        <w:szCs w:val="16"/>
      </w:rPr>
      <w:t>F-EXS-1</w:t>
    </w:r>
    <w:r w:rsidR="00CB2A29">
      <w:rPr>
        <w:sz w:val="16"/>
        <w:szCs w:val="16"/>
      </w:rPr>
      <w:t>6</w:t>
    </w:r>
    <w:r>
      <w:rPr>
        <w:sz w:val="16"/>
        <w:szCs w:val="16"/>
      </w:rPr>
      <w:t>-</w:t>
    </w:r>
    <w:r w:rsidR="000E3FDB">
      <w:rPr>
        <w:sz w:val="16"/>
        <w:szCs w:val="16"/>
      </w:rPr>
      <w:t>0</w:t>
    </w:r>
    <w:r>
      <w:rPr>
        <w:sz w:val="16"/>
        <w:szCs w:val="16"/>
      </w:rPr>
      <w:t>-v1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04D0B1" w14:textId="77777777" w:rsidR="008F2F8F" w:rsidRDefault="008F2F8F">
      <w:r>
        <w:separator/>
      </w:r>
    </w:p>
  </w:footnote>
  <w:footnote w:type="continuationSeparator" w:id="0">
    <w:p w14:paraId="06E39EAE" w14:textId="77777777" w:rsidR="008F2F8F" w:rsidRDefault="008F2F8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FFDD42" w14:textId="67C1483C" w:rsidR="0001791C" w:rsidRDefault="0001791C">
    <w:pPr>
      <w:pStyle w:val="Header"/>
      <w:tabs>
        <w:tab w:val="clear" w:pos="4320"/>
      </w:tabs>
    </w:pPr>
    <w:r>
      <w:rPr>
        <w:b/>
      </w:rPr>
      <w:t>Exercises</w:t>
    </w:r>
    <w:r>
      <w:rPr>
        <w:b/>
      </w:rPr>
      <w:tab/>
    </w:r>
    <w:r w:rsidR="00CB2A29">
      <w:rPr>
        <w:b/>
      </w:rPr>
      <w:t xml:space="preserve">The </w:t>
    </w:r>
    <w:r>
      <w:rPr>
        <w:b/>
      </w:rPr>
      <w:t xml:space="preserve">Quartus </w:t>
    </w:r>
    <w:r w:rsidR="00CB2A29">
      <w:rPr>
        <w:b/>
      </w:rPr>
      <w:t>Prime</w:t>
    </w:r>
    <w:r>
      <w:rPr>
        <w:b/>
      </w:rPr>
      <w:t xml:space="preserve"> Software:  Foundation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F455F2" w14:textId="441EF312" w:rsidR="0001791C" w:rsidRDefault="00CB2A29">
    <w:pPr>
      <w:pStyle w:val="Header"/>
      <w:tabs>
        <w:tab w:val="clear" w:pos="4320"/>
      </w:tabs>
    </w:pPr>
    <w:r>
      <w:rPr>
        <w:b/>
      </w:rPr>
      <w:t xml:space="preserve">The </w:t>
    </w:r>
    <w:r w:rsidR="0001791C">
      <w:rPr>
        <w:b/>
      </w:rPr>
      <w:t xml:space="preserve">Quartus </w:t>
    </w:r>
    <w:r>
      <w:rPr>
        <w:b/>
      </w:rPr>
      <w:t>Prime</w:t>
    </w:r>
    <w:r w:rsidR="0001791C">
      <w:rPr>
        <w:b/>
      </w:rPr>
      <w:t xml:space="preserve"> Software:  Foundation</w:t>
    </w:r>
    <w:r w:rsidR="0001791C">
      <w:tab/>
    </w:r>
    <w:r w:rsidR="0001791C">
      <w:rPr>
        <w:b/>
      </w:rPr>
      <w:t>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A2C82"/>
    <w:multiLevelType w:val="hybridMultilevel"/>
    <w:tmpl w:val="48B6FCDA"/>
    <w:lvl w:ilvl="0" w:tplc="48ECE0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9E305A9"/>
    <w:multiLevelType w:val="hybridMultilevel"/>
    <w:tmpl w:val="A9E89512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8D6F12"/>
    <w:multiLevelType w:val="hybridMultilevel"/>
    <w:tmpl w:val="CBC6280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0B63110B"/>
    <w:multiLevelType w:val="hybridMultilevel"/>
    <w:tmpl w:val="028E47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0DD6773B"/>
    <w:multiLevelType w:val="hybridMultilevel"/>
    <w:tmpl w:val="DE5E73CE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37230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4663C6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8D72FDA"/>
    <w:multiLevelType w:val="hybridMultilevel"/>
    <w:tmpl w:val="DDD27EA4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18DA1A86"/>
    <w:multiLevelType w:val="hybridMultilevel"/>
    <w:tmpl w:val="68E22C0E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B5D7BFD"/>
    <w:multiLevelType w:val="hybridMultilevel"/>
    <w:tmpl w:val="CA7811CE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1DA6B3B"/>
    <w:multiLevelType w:val="hybridMultilevel"/>
    <w:tmpl w:val="E662F4D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298603C"/>
    <w:multiLevelType w:val="hybridMultilevel"/>
    <w:tmpl w:val="6C32460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27856492"/>
    <w:multiLevelType w:val="hybridMultilevel"/>
    <w:tmpl w:val="0DF61CE8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8421451"/>
    <w:multiLevelType w:val="hybridMultilevel"/>
    <w:tmpl w:val="49D4C18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2A663E8D"/>
    <w:multiLevelType w:val="hybridMultilevel"/>
    <w:tmpl w:val="B15A78B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2E6D5852"/>
    <w:multiLevelType w:val="hybridMultilevel"/>
    <w:tmpl w:val="186AF51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>
    <w:nsid w:val="2ED73922"/>
    <w:multiLevelType w:val="hybridMultilevel"/>
    <w:tmpl w:val="FECA36C6"/>
    <w:lvl w:ilvl="0" w:tplc="B394D89C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EDF4A9D"/>
    <w:multiLevelType w:val="hybridMultilevel"/>
    <w:tmpl w:val="65C6D9F6"/>
    <w:lvl w:ilvl="0" w:tplc="CCD456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4236280"/>
    <w:multiLevelType w:val="hybridMultilevel"/>
    <w:tmpl w:val="42D08762"/>
    <w:lvl w:ilvl="0" w:tplc="14DEF46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>
    <w:nsid w:val="37020D4B"/>
    <w:multiLevelType w:val="hybridMultilevel"/>
    <w:tmpl w:val="44606D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37E87C2F"/>
    <w:multiLevelType w:val="hybridMultilevel"/>
    <w:tmpl w:val="CD6E9006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8154FA5"/>
    <w:multiLevelType w:val="hybridMultilevel"/>
    <w:tmpl w:val="58B230D8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3A2B31EB"/>
    <w:multiLevelType w:val="hybridMultilevel"/>
    <w:tmpl w:val="995AAF32"/>
    <w:lvl w:ilvl="0" w:tplc="14DEF46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3F8A5EE8"/>
    <w:multiLevelType w:val="hybridMultilevel"/>
    <w:tmpl w:val="65AE3518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FF6021A"/>
    <w:multiLevelType w:val="hybridMultilevel"/>
    <w:tmpl w:val="BD8C5C4C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0780D77"/>
    <w:multiLevelType w:val="hybridMultilevel"/>
    <w:tmpl w:val="803864AA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4832283"/>
    <w:multiLevelType w:val="hybridMultilevel"/>
    <w:tmpl w:val="4BA803BC"/>
    <w:lvl w:ilvl="0" w:tplc="2E34DF5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62654E2"/>
    <w:multiLevelType w:val="hybridMultilevel"/>
    <w:tmpl w:val="792036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475F3B0D"/>
    <w:multiLevelType w:val="hybridMultilevel"/>
    <w:tmpl w:val="4B2C5AB8"/>
    <w:lvl w:ilvl="0" w:tplc="48ECE0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47CA48B3"/>
    <w:multiLevelType w:val="hybridMultilevel"/>
    <w:tmpl w:val="9D26409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>
    <w:nsid w:val="483F4EB7"/>
    <w:multiLevelType w:val="hybridMultilevel"/>
    <w:tmpl w:val="0E8433B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495D3850"/>
    <w:multiLevelType w:val="hybridMultilevel"/>
    <w:tmpl w:val="3CF26742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4D1C6F4C"/>
    <w:multiLevelType w:val="hybridMultilevel"/>
    <w:tmpl w:val="FE14001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4F8B4409"/>
    <w:multiLevelType w:val="hybridMultilevel"/>
    <w:tmpl w:val="A27623C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>
    <w:nsid w:val="50842BBB"/>
    <w:multiLevelType w:val="hybridMultilevel"/>
    <w:tmpl w:val="DC4A996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>
    <w:nsid w:val="50910F8B"/>
    <w:multiLevelType w:val="hybridMultilevel"/>
    <w:tmpl w:val="FD16F6F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53CE3CE1"/>
    <w:multiLevelType w:val="hybridMultilevel"/>
    <w:tmpl w:val="69CE89BC"/>
    <w:lvl w:ilvl="0" w:tplc="243ED6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546209C2"/>
    <w:multiLevelType w:val="hybridMultilevel"/>
    <w:tmpl w:val="0B90D9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57966C7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>
    <w:nsid w:val="59060670"/>
    <w:multiLevelType w:val="hybridMultilevel"/>
    <w:tmpl w:val="35349E7E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0">
    <w:nsid w:val="5A1E6ECE"/>
    <w:multiLevelType w:val="hybridMultilevel"/>
    <w:tmpl w:val="3E3265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1">
    <w:nsid w:val="5BDD796F"/>
    <w:multiLevelType w:val="hybridMultilevel"/>
    <w:tmpl w:val="B42C6EC4"/>
    <w:lvl w:ilvl="0" w:tplc="C7188F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62F50ED9"/>
    <w:multiLevelType w:val="hybridMultilevel"/>
    <w:tmpl w:val="9D94A7B2"/>
    <w:lvl w:ilvl="0" w:tplc="534604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66174F76"/>
    <w:multiLevelType w:val="hybridMultilevel"/>
    <w:tmpl w:val="592C47E0"/>
    <w:lvl w:ilvl="0" w:tplc="48ECE0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4">
    <w:nsid w:val="69CC7BF7"/>
    <w:multiLevelType w:val="hybridMultilevel"/>
    <w:tmpl w:val="EB4A2626"/>
    <w:lvl w:ilvl="0" w:tplc="C7188F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6CBD4D55"/>
    <w:multiLevelType w:val="hybridMultilevel"/>
    <w:tmpl w:val="E8F454BE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2296DD1"/>
    <w:multiLevelType w:val="hybridMultilevel"/>
    <w:tmpl w:val="96689CBA"/>
    <w:lvl w:ilvl="0" w:tplc="32C414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731E03B0"/>
    <w:multiLevelType w:val="hybridMultilevel"/>
    <w:tmpl w:val="2D268E04"/>
    <w:lvl w:ilvl="0" w:tplc="608C47F8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AFF5DC9"/>
    <w:multiLevelType w:val="hybridMultilevel"/>
    <w:tmpl w:val="8278C8C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9">
    <w:nsid w:val="7B8A4066"/>
    <w:multiLevelType w:val="hybridMultilevel"/>
    <w:tmpl w:val="B2561016"/>
    <w:lvl w:ilvl="0" w:tplc="1AEAC4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8"/>
  </w:num>
  <w:num w:numId="2">
    <w:abstractNumId w:val="6"/>
  </w:num>
  <w:num w:numId="3">
    <w:abstractNumId w:val="5"/>
  </w:num>
  <w:num w:numId="4">
    <w:abstractNumId w:val="29"/>
  </w:num>
  <w:num w:numId="5">
    <w:abstractNumId w:val="21"/>
  </w:num>
  <w:num w:numId="6">
    <w:abstractNumId w:val="7"/>
  </w:num>
  <w:num w:numId="7">
    <w:abstractNumId w:val="10"/>
  </w:num>
  <w:num w:numId="8">
    <w:abstractNumId w:val="22"/>
  </w:num>
  <w:num w:numId="9">
    <w:abstractNumId w:val="18"/>
  </w:num>
  <w:num w:numId="10">
    <w:abstractNumId w:val="39"/>
  </w:num>
  <w:num w:numId="11">
    <w:abstractNumId w:val="43"/>
  </w:num>
  <w:num w:numId="12">
    <w:abstractNumId w:val="17"/>
  </w:num>
  <w:num w:numId="13">
    <w:abstractNumId w:val="16"/>
  </w:num>
  <w:num w:numId="14">
    <w:abstractNumId w:val="36"/>
  </w:num>
  <w:num w:numId="15">
    <w:abstractNumId w:val="13"/>
  </w:num>
  <w:num w:numId="16">
    <w:abstractNumId w:val="48"/>
  </w:num>
  <w:num w:numId="17">
    <w:abstractNumId w:val="27"/>
  </w:num>
  <w:num w:numId="18">
    <w:abstractNumId w:val="47"/>
  </w:num>
  <w:num w:numId="19">
    <w:abstractNumId w:val="30"/>
  </w:num>
  <w:num w:numId="20">
    <w:abstractNumId w:val="4"/>
  </w:num>
  <w:num w:numId="21">
    <w:abstractNumId w:val="9"/>
  </w:num>
  <w:num w:numId="22">
    <w:abstractNumId w:val="25"/>
  </w:num>
  <w:num w:numId="23">
    <w:abstractNumId w:val="11"/>
  </w:num>
  <w:num w:numId="24">
    <w:abstractNumId w:val="14"/>
  </w:num>
  <w:num w:numId="25">
    <w:abstractNumId w:val="37"/>
  </w:num>
  <w:num w:numId="26">
    <w:abstractNumId w:val="32"/>
  </w:num>
  <w:num w:numId="27">
    <w:abstractNumId w:val="8"/>
  </w:num>
  <w:num w:numId="28">
    <w:abstractNumId w:val="40"/>
  </w:num>
  <w:num w:numId="29">
    <w:abstractNumId w:val="28"/>
  </w:num>
  <w:num w:numId="30">
    <w:abstractNumId w:val="41"/>
  </w:num>
  <w:num w:numId="31">
    <w:abstractNumId w:val="49"/>
  </w:num>
  <w:num w:numId="32">
    <w:abstractNumId w:val="26"/>
  </w:num>
  <w:num w:numId="33">
    <w:abstractNumId w:val="42"/>
  </w:num>
  <w:num w:numId="34">
    <w:abstractNumId w:val="44"/>
  </w:num>
  <w:num w:numId="35">
    <w:abstractNumId w:val="35"/>
  </w:num>
  <w:num w:numId="36">
    <w:abstractNumId w:val="2"/>
  </w:num>
  <w:num w:numId="37">
    <w:abstractNumId w:val="0"/>
  </w:num>
  <w:num w:numId="38">
    <w:abstractNumId w:val="1"/>
  </w:num>
  <w:num w:numId="39">
    <w:abstractNumId w:val="20"/>
  </w:num>
  <w:num w:numId="40">
    <w:abstractNumId w:val="23"/>
  </w:num>
  <w:num w:numId="41">
    <w:abstractNumId w:val="45"/>
  </w:num>
  <w:num w:numId="42">
    <w:abstractNumId w:val="12"/>
  </w:num>
  <w:num w:numId="43">
    <w:abstractNumId w:val="31"/>
  </w:num>
  <w:num w:numId="44">
    <w:abstractNumId w:val="19"/>
  </w:num>
  <w:num w:numId="45">
    <w:abstractNumId w:val="15"/>
  </w:num>
  <w:num w:numId="46">
    <w:abstractNumId w:val="33"/>
  </w:num>
  <w:num w:numId="47">
    <w:abstractNumId w:val="24"/>
  </w:num>
  <w:num w:numId="48">
    <w:abstractNumId w:val="34"/>
  </w:num>
  <w:num w:numId="49">
    <w:abstractNumId w:val="46"/>
  </w:num>
  <w:num w:numId="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8"/>
  <w:embedSystem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80A5F"/>
    <w:rsid w:val="00016E18"/>
    <w:rsid w:val="0001791C"/>
    <w:rsid w:val="00090561"/>
    <w:rsid w:val="000E37F0"/>
    <w:rsid w:val="000E3FDB"/>
    <w:rsid w:val="001043D0"/>
    <w:rsid w:val="00121DBE"/>
    <w:rsid w:val="00153B56"/>
    <w:rsid w:val="001652B0"/>
    <w:rsid w:val="00192F66"/>
    <w:rsid w:val="001F4E23"/>
    <w:rsid w:val="00225E1C"/>
    <w:rsid w:val="00271723"/>
    <w:rsid w:val="0027548D"/>
    <w:rsid w:val="002C2DDA"/>
    <w:rsid w:val="002F71B5"/>
    <w:rsid w:val="00304140"/>
    <w:rsid w:val="00334003"/>
    <w:rsid w:val="00334302"/>
    <w:rsid w:val="003511CF"/>
    <w:rsid w:val="00366B7D"/>
    <w:rsid w:val="003F263B"/>
    <w:rsid w:val="003F48D9"/>
    <w:rsid w:val="00426282"/>
    <w:rsid w:val="00441C3C"/>
    <w:rsid w:val="0045228B"/>
    <w:rsid w:val="0047357F"/>
    <w:rsid w:val="00483FCA"/>
    <w:rsid w:val="00485908"/>
    <w:rsid w:val="00490CFC"/>
    <w:rsid w:val="004D2E10"/>
    <w:rsid w:val="005805E2"/>
    <w:rsid w:val="005A71EE"/>
    <w:rsid w:val="005B5106"/>
    <w:rsid w:val="005D54C5"/>
    <w:rsid w:val="00680A5F"/>
    <w:rsid w:val="006A103D"/>
    <w:rsid w:val="006A1305"/>
    <w:rsid w:val="00740413"/>
    <w:rsid w:val="00740835"/>
    <w:rsid w:val="00741200"/>
    <w:rsid w:val="00747AD9"/>
    <w:rsid w:val="00783BCC"/>
    <w:rsid w:val="007B5142"/>
    <w:rsid w:val="007D3E0D"/>
    <w:rsid w:val="007E381C"/>
    <w:rsid w:val="00804C12"/>
    <w:rsid w:val="0081550C"/>
    <w:rsid w:val="00845372"/>
    <w:rsid w:val="00894642"/>
    <w:rsid w:val="008A08C3"/>
    <w:rsid w:val="008C39E4"/>
    <w:rsid w:val="008F2F8F"/>
    <w:rsid w:val="00944660"/>
    <w:rsid w:val="00985E9C"/>
    <w:rsid w:val="00995EFE"/>
    <w:rsid w:val="009C216A"/>
    <w:rsid w:val="009D0C26"/>
    <w:rsid w:val="009D46EE"/>
    <w:rsid w:val="00A673F1"/>
    <w:rsid w:val="00A701EE"/>
    <w:rsid w:val="00AD73CB"/>
    <w:rsid w:val="00AD7E36"/>
    <w:rsid w:val="00B32242"/>
    <w:rsid w:val="00B91EBE"/>
    <w:rsid w:val="00BB41EE"/>
    <w:rsid w:val="00BD3808"/>
    <w:rsid w:val="00BD60E7"/>
    <w:rsid w:val="00BF74D7"/>
    <w:rsid w:val="00BF769A"/>
    <w:rsid w:val="00C22039"/>
    <w:rsid w:val="00C35523"/>
    <w:rsid w:val="00C60AFF"/>
    <w:rsid w:val="00C80749"/>
    <w:rsid w:val="00C84686"/>
    <w:rsid w:val="00C920FF"/>
    <w:rsid w:val="00CB2A29"/>
    <w:rsid w:val="00D53C9A"/>
    <w:rsid w:val="00D801C4"/>
    <w:rsid w:val="00D80C9D"/>
    <w:rsid w:val="00D93573"/>
    <w:rsid w:val="00DB345C"/>
    <w:rsid w:val="00E57CEF"/>
    <w:rsid w:val="00E80148"/>
    <w:rsid w:val="00E84B5F"/>
    <w:rsid w:val="00E90AED"/>
    <w:rsid w:val="00E96E5E"/>
    <w:rsid w:val="00EB54C8"/>
    <w:rsid w:val="00F047EB"/>
    <w:rsid w:val="00F10061"/>
    <w:rsid w:val="00F65032"/>
    <w:rsid w:val="00FC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o:colormru v:ext="edit" colors="#06c"/>
    </o:shapedefaults>
    <o:shapelayout v:ext="edit">
      <o:idmap v:ext="edit" data="1"/>
    </o:shapelayout>
  </w:shapeDefaults>
  <w:decimalSymbol w:val="."/>
  <w:listSeparator w:val=","/>
  <w14:docId w14:val="354E307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37E3"/>
  </w:style>
  <w:style w:type="paragraph" w:styleId="Heading1">
    <w:name w:val="heading 1"/>
    <w:basedOn w:val="Normal"/>
    <w:next w:val="Normal"/>
    <w:qFormat/>
    <w:rsid w:val="00A673F1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A673F1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rsid w:val="00A673F1"/>
    <w:pPr>
      <w:keepNext/>
      <w:spacing w:before="120"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rsid w:val="00A673F1"/>
    <w:pPr>
      <w:keepNext/>
      <w:jc w:val="center"/>
      <w:outlineLvl w:val="3"/>
    </w:pPr>
    <w:rPr>
      <w:b/>
      <w:sz w:val="36"/>
    </w:rPr>
  </w:style>
  <w:style w:type="paragraph" w:styleId="Heading5">
    <w:name w:val="heading 5"/>
    <w:basedOn w:val="Normal"/>
    <w:next w:val="Normal"/>
    <w:qFormat/>
    <w:rsid w:val="00A673F1"/>
    <w:pPr>
      <w:keepNext/>
      <w:spacing w:before="160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A673F1"/>
    <w:pPr>
      <w:keepNext/>
      <w:numPr>
        <w:ilvl w:val="12"/>
      </w:numPr>
      <w:spacing w:before="160"/>
      <w:ind w:left="720" w:hanging="360"/>
      <w:outlineLvl w:val="5"/>
    </w:pPr>
    <w:rPr>
      <w:i/>
    </w:rPr>
  </w:style>
  <w:style w:type="paragraph" w:styleId="Heading7">
    <w:name w:val="heading 7"/>
    <w:basedOn w:val="Normal"/>
    <w:next w:val="Normal"/>
    <w:qFormat/>
    <w:rsid w:val="00A673F1"/>
    <w:pPr>
      <w:keepNext/>
      <w:spacing w:before="160"/>
      <w:ind w:left="360"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A673F1"/>
    <w:pPr>
      <w:keepNext/>
      <w:ind w:right="-540" w:firstLine="720"/>
      <w:jc w:val="center"/>
      <w:outlineLvl w:val="7"/>
    </w:pPr>
    <w:rPr>
      <w:b/>
      <w:sz w:val="36"/>
    </w:rPr>
  </w:style>
  <w:style w:type="paragraph" w:styleId="Heading9">
    <w:name w:val="heading 9"/>
    <w:basedOn w:val="Normal"/>
    <w:next w:val="Normal"/>
    <w:link w:val="Heading9Char"/>
    <w:qFormat/>
    <w:rsid w:val="00A673F1"/>
    <w:pPr>
      <w:keepNext/>
      <w:spacing w:before="240"/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673F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673F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673F1"/>
  </w:style>
  <w:style w:type="paragraph" w:styleId="BodyTextIndent">
    <w:name w:val="Body Text Indent"/>
    <w:basedOn w:val="Normal"/>
    <w:rsid w:val="00A673F1"/>
    <w:pPr>
      <w:numPr>
        <w:ilvl w:val="12"/>
      </w:numPr>
      <w:spacing w:before="120"/>
      <w:ind w:left="360"/>
    </w:pPr>
    <w:rPr>
      <w:i/>
    </w:rPr>
  </w:style>
  <w:style w:type="paragraph" w:styleId="BodyTextIndent2">
    <w:name w:val="Body Text Indent 2"/>
    <w:basedOn w:val="Normal"/>
    <w:rsid w:val="00A673F1"/>
    <w:pPr>
      <w:spacing w:before="360"/>
      <w:ind w:left="360" w:hanging="360"/>
    </w:pPr>
    <w:rPr>
      <w:b/>
      <w:sz w:val="24"/>
    </w:rPr>
  </w:style>
  <w:style w:type="paragraph" w:styleId="BodyText">
    <w:name w:val="Body Text"/>
    <w:basedOn w:val="Normal"/>
    <w:rsid w:val="00A673F1"/>
    <w:pPr>
      <w:spacing w:before="160"/>
    </w:pPr>
    <w:rPr>
      <w:i/>
    </w:rPr>
  </w:style>
  <w:style w:type="paragraph" w:styleId="Title">
    <w:name w:val="Title"/>
    <w:basedOn w:val="Normal"/>
    <w:qFormat/>
    <w:rsid w:val="00A673F1"/>
    <w:pPr>
      <w:jc w:val="center"/>
    </w:pPr>
    <w:rPr>
      <w:rFonts w:ascii="Arial" w:hAnsi="Arial"/>
      <w:sz w:val="28"/>
    </w:rPr>
  </w:style>
  <w:style w:type="paragraph" w:styleId="BlockText">
    <w:name w:val="Block Text"/>
    <w:basedOn w:val="Normal"/>
    <w:rsid w:val="00A673F1"/>
    <w:pPr>
      <w:spacing w:after="120"/>
      <w:ind w:left="1440" w:right="1440"/>
    </w:pPr>
  </w:style>
  <w:style w:type="paragraph" w:styleId="Subtitle">
    <w:name w:val="Subtitle"/>
    <w:basedOn w:val="Normal"/>
    <w:qFormat/>
    <w:rsid w:val="00A673F1"/>
    <w:pPr>
      <w:spacing w:after="60"/>
      <w:jc w:val="center"/>
      <w:outlineLvl w:val="1"/>
    </w:pPr>
    <w:rPr>
      <w:rFonts w:ascii="Arial" w:hAnsi="Arial"/>
      <w:sz w:val="24"/>
    </w:rPr>
  </w:style>
  <w:style w:type="paragraph" w:styleId="BodyText2">
    <w:name w:val="Body Text 2"/>
    <w:basedOn w:val="Normal"/>
    <w:rsid w:val="00A673F1"/>
    <w:rPr>
      <w:rFonts w:ascii="Arial" w:hAnsi="Arial"/>
      <w:sz w:val="24"/>
    </w:rPr>
  </w:style>
  <w:style w:type="paragraph" w:styleId="BodyText3">
    <w:name w:val="Body Text 3"/>
    <w:basedOn w:val="Normal"/>
    <w:rsid w:val="00A673F1"/>
    <w:rPr>
      <w:rFonts w:ascii="Arial" w:hAnsi="Arial"/>
      <w:b/>
      <w:sz w:val="24"/>
    </w:rPr>
  </w:style>
  <w:style w:type="paragraph" w:styleId="PlainText">
    <w:name w:val="Plain Text"/>
    <w:basedOn w:val="Normal"/>
    <w:rsid w:val="00A673F1"/>
    <w:rPr>
      <w:rFonts w:ascii="Courier New" w:hAnsi="Courier New"/>
    </w:rPr>
  </w:style>
  <w:style w:type="paragraph" w:styleId="DocumentMap">
    <w:name w:val="Document Map"/>
    <w:basedOn w:val="Normal"/>
    <w:semiHidden/>
    <w:rsid w:val="00A673F1"/>
    <w:pPr>
      <w:shd w:val="clear" w:color="auto" w:fill="000080"/>
    </w:pPr>
    <w:rPr>
      <w:rFonts w:ascii="Tahoma" w:hAnsi="Tahoma"/>
    </w:rPr>
  </w:style>
  <w:style w:type="paragraph" w:styleId="BodyTextIndent3">
    <w:name w:val="Body Text Indent 3"/>
    <w:basedOn w:val="Normal"/>
    <w:rsid w:val="00A673F1"/>
    <w:pPr>
      <w:ind w:left="360"/>
    </w:pPr>
    <w:rPr>
      <w:b/>
      <w:sz w:val="24"/>
    </w:rPr>
  </w:style>
  <w:style w:type="character" w:styleId="Hyperlink">
    <w:name w:val="Hyperlink"/>
    <w:basedOn w:val="DefaultParagraphFont"/>
    <w:rsid w:val="00A673F1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A673F1"/>
    <w:rPr>
      <w:sz w:val="16"/>
      <w:szCs w:val="16"/>
    </w:rPr>
  </w:style>
  <w:style w:type="paragraph" w:styleId="CommentText">
    <w:name w:val="annotation text"/>
    <w:basedOn w:val="Normal"/>
    <w:semiHidden/>
    <w:rsid w:val="00A673F1"/>
  </w:style>
  <w:style w:type="paragraph" w:styleId="Caption">
    <w:name w:val="caption"/>
    <w:basedOn w:val="Normal"/>
    <w:next w:val="Normal"/>
    <w:qFormat/>
    <w:rsid w:val="00A673F1"/>
    <w:rPr>
      <w:b/>
      <w:bCs/>
    </w:rPr>
  </w:style>
  <w:style w:type="table" w:styleId="TableGrid">
    <w:name w:val="Table Grid"/>
    <w:basedOn w:val="TableNormal"/>
    <w:rsid w:val="005904A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B7632B"/>
    <w:pPr>
      <w:spacing w:before="100" w:beforeAutospacing="1" w:after="100" w:afterAutospacing="1"/>
    </w:pPr>
    <w:rPr>
      <w:rFonts w:eastAsia="MS Mincho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22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28B"/>
    <w:rPr>
      <w:rFonts w:ascii="Tahoma" w:hAnsi="Tahoma" w:cs="Tahoma"/>
      <w:sz w:val="16"/>
      <w:szCs w:val="16"/>
    </w:rPr>
  </w:style>
  <w:style w:type="character" w:customStyle="1" w:styleId="Heading9Char">
    <w:name w:val="Heading 9 Char"/>
    <w:basedOn w:val="DefaultParagraphFont"/>
    <w:link w:val="Heading9"/>
    <w:rsid w:val="00441C3C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Altera\cov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C:\MSOFFICE\Templates\Altera\cover.dot</Template>
  <TotalTime>87</TotalTime>
  <Pages>4</Pages>
  <Words>193</Words>
  <Characters>1102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Designing with Quartus II version 4.1</vt:lpstr>
    </vt:vector>
  </TitlesOfParts>
  <Company>Altera</Company>
  <LinksUpToDate>false</LinksUpToDate>
  <CharactersWithSpaces>1293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Designing with Quartus II version 4.1</dc:title>
  <dc:creator>Marlon Price</dc:creator>
  <cp:lastModifiedBy>Steven Strell</cp:lastModifiedBy>
  <cp:revision>42</cp:revision>
  <cp:lastPrinted>2006-12-15T23:13:00Z</cp:lastPrinted>
  <dcterms:created xsi:type="dcterms:W3CDTF">2011-05-08T16:23:00Z</dcterms:created>
  <dcterms:modified xsi:type="dcterms:W3CDTF">2016-06-18T01:05:00Z</dcterms:modified>
</cp:coreProperties>
</file>