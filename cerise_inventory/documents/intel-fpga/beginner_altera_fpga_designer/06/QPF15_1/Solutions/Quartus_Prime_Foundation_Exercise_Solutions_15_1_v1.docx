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312D00" w14:textId="77777777" w:rsidR="00E57CEF" w:rsidRDefault="00E57CEF" w:rsidP="00E57CEF">
      <w:pPr>
        <w:rPr>
          <w:b/>
          <w:bCs/>
        </w:rPr>
      </w:pPr>
    </w:p>
    <w:p w14:paraId="48981CF6" w14:textId="77777777" w:rsidR="00E57CEF" w:rsidRDefault="00E57CEF" w:rsidP="00E57CEF">
      <w:pPr>
        <w:rPr>
          <w:b/>
          <w:bCs/>
        </w:rPr>
      </w:pPr>
    </w:p>
    <w:p w14:paraId="0E9BD98B" w14:textId="77777777" w:rsidR="00E57CEF" w:rsidRDefault="00E57CEF" w:rsidP="00E57CEF"/>
    <w:p w14:paraId="0BF56A9D" w14:textId="77777777" w:rsidR="00E57CEF" w:rsidRDefault="00E57CEF" w:rsidP="00E57CEF"/>
    <w:p w14:paraId="6107B697" w14:textId="77777777" w:rsidR="00E57CEF" w:rsidRPr="00E01DE4" w:rsidRDefault="00E57CEF" w:rsidP="00E57CEF"/>
    <w:p w14:paraId="7FF4A97A" w14:textId="77777777" w:rsidR="00E57CEF" w:rsidRDefault="00E57CEF" w:rsidP="00E57CEF">
      <w:pPr>
        <w:spacing w:before="160"/>
        <w:jc w:val="center"/>
        <w:rPr>
          <w:sz w:val="72"/>
        </w:rPr>
      </w:pPr>
    </w:p>
    <w:p w14:paraId="6816995D" w14:textId="77777777" w:rsidR="00E57CEF" w:rsidRDefault="00E57CEF" w:rsidP="00E57CEF">
      <w:pPr>
        <w:spacing w:before="160"/>
        <w:jc w:val="center"/>
        <w:rPr>
          <w:sz w:val="72"/>
        </w:rPr>
      </w:pPr>
    </w:p>
    <w:p w14:paraId="4606824A" w14:textId="77777777" w:rsidR="00E57CEF" w:rsidRDefault="00E57CEF" w:rsidP="00E57CEF">
      <w:pPr>
        <w:spacing w:before="160"/>
        <w:jc w:val="center"/>
        <w:rPr>
          <w:sz w:val="72"/>
        </w:rPr>
      </w:pPr>
    </w:p>
    <w:p w14:paraId="02C1343E" w14:textId="77777777" w:rsidR="00E57CEF" w:rsidRDefault="00E57CEF" w:rsidP="00E57CEF">
      <w:pPr>
        <w:spacing w:before="160"/>
        <w:jc w:val="center"/>
        <w:rPr>
          <w:sz w:val="72"/>
        </w:rPr>
      </w:pPr>
    </w:p>
    <w:p w14:paraId="48FDDC74" w14:textId="77777777" w:rsidR="00E57CEF" w:rsidRDefault="00E57CEF" w:rsidP="00E57CEF">
      <w:pPr>
        <w:spacing w:before="160"/>
        <w:jc w:val="center"/>
        <w:rPr>
          <w:sz w:val="72"/>
        </w:rPr>
      </w:pPr>
    </w:p>
    <w:p w14:paraId="4DFF353E" w14:textId="77777777" w:rsidR="00E57CEF" w:rsidRDefault="00E57CEF" w:rsidP="00E57CEF">
      <w:pPr>
        <w:spacing w:before="160"/>
        <w:jc w:val="center"/>
        <w:rPr>
          <w:sz w:val="72"/>
        </w:rPr>
      </w:pPr>
      <w:r>
        <w:rPr>
          <w:sz w:val="72"/>
        </w:rPr>
        <w:t>Exercise 3</w:t>
      </w:r>
    </w:p>
    <w:p w14:paraId="52AA79F8" w14:textId="77777777" w:rsidR="00E57CEF" w:rsidRDefault="00E57CEF" w:rsidP="00E57CEF">
      <w:pPr>
        <w:spacing w:before="160"/>
        <w:rPr>
          <w:sz w:val="24"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192F66" w:rsidRPr="00E6148E" w14:paraId="0553062E" w14:textId="77777777" w:rsidTr="0001791C">
        <w:tc>
          <w:tcPr>
            <w:tcW w:w="44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115EEE4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lastRenderedPageBreak/>
              <w:br w:type="page"/>
              <w:t>Device Name</w:t>
            </w:r>
          </w:p>
        </w:tc>
        <w:tc>
          <w:tcPr>
            <w:tcW w:w="442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7A8BD3" w14:textId="77777777" w:rsidR="00192F66" w:rsidRPr="00E6148E" w:rsidRDefault="008C39E4" w:rsidP="008C39E4">
            <w:pPr>
              <w:rPr>
                <w:i/>
                <w:sz w:val="24"/>
              </w:rPr>
            </w:pPr>
            <w:r>
              <w:rPr>
                <w:b/>
                <w:bCs/>
                <w:noProof/>
                <w:sz w:val="24"/>
              </w:rPr>
              <w:t>5CGXFC5C6F27C7</w:t>
            </w:r>
          </w:p>
        </w:tc>
      </w:tr>
      <w:tr w:rsidR="00192F66" w:rsidRPr="00E6148E" w14:paraId="4F9ED73E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D20D52C" w14:textId="77777777" w:rsidR="00192F66" w:rsidRPr="00E6148E" w:rsidRDefault="00192F66" w:rsidP="0001791C">
            <w:pPr>
              <w:spacing w:before="160"/>
              <w:rPr>
                <w:i/>
                <w:sz w:val="24"/>
              </w:rPr>
            </w:pPr>
            <w:r w:rsidRPr="00E6148E">
              <w:rPr>
                <w:b/>
                <w:sz w:val="24"/>
              </w:rPr>
              <w:t>Total Design</w:t>
            </w:r>
          </w:p>
        </w:tc>
      </w:tr>
      <w:tr w:rsidR="00192F66" w:rsidRPr="00E6148E" w14:paraId="637BADAF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1BB452B2" w14:textId="77777777" w:rsidR="00192F66" w:rsidRPr="00E6148E" w:rsidRDefault="00192F66" w:rsidP="0001791C">
            <w:pPr>
              <w:tabs>
                <w:tab w:val="left" w:pos="360"/>
              </w:tabs>
              <w:rPr>
                <w:b/>
                <w:sz w:val="24"/>
              </w:rPr>
            </w:pPr>
            <w:r w:rsidRPr="00E6148E">
              <w:rPr>
                <w:b/>
                <w:sz w:val="24"/>
              </w:rPr>
              <w:t xml:space="preserve">     </w:t>
            </w:r>
            <w:r>
              <w:rPr>
                <w:b/>
                <w:sz w:val="24"/>
              </w:rPr>
              <w:t>Logic utilization (in ALMs)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6FD54317" w14:textId="3C86CA5D" w:rsidR="00192F66" w:rsidRPr="00B32242" w:rsidRDefault="00192F66" w:rsidP="005805E2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1</w:t>
            </w:r>
          </w:p>
        </w:tc>
      </w:tr>
      <w:tr w:rsidR="00192F66" w:rsidRPr="00E6148E" w14:paraId="754EC1DA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1AC2F4CF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Total registers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443661B2" w14:textId="22F4EA0B" w:rsidR="00192F66" w:rsidRPr="00B32242" w:rsidRDefault="005805E2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16</w:t>
            </w:r>
          </w:p>
        </w:tc>
      </w:tr>
      <w:tr w:rsidR="00192F66" w:rsidRPr="00E6148E" w14:paraId="1037F0A9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696FC061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Total pins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7F343090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44</w:t>
            </w:r>
          </w:p>
        </w:tc>
      </w:tr>
      <w:tr w:rsidR="005805E2" w:rsidRPr="00E6148E" w14:paraId="760DED1B" w14:textId="77777777" w:rsidTr="005805E2">
        <w:tc>
          <w:tcPr>
            <w:tcW w:w="442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1B6E17A3" w14:textId="0F4E11FB" w:rsidR="005805E2" w:rsidRPr="00E6148E" w:rsidRDefault="005805E2" w:rsidP="00334302">
            <w:pPr>
              <w:pStyle w:val="Heading9"/>
              <w:tabs>
                <w:tab w:val="left" w:pos="360"/>
              </w:tabs>
              <w:spacing w:before="0"/>
              <w:ind w:left="270"/>
              <w:rPr>
                <w:b/>
              </w:rPr>
            </w:pPr>
            <w:r>
              <w:rPr>
                <w:b/>
              </w:rPr>
              <w:t>Total block memory bits</w:t>
            </w:r>
          </w:p>
        </w:tc>
        <w:tc>
          <w:tcPr>
            <w:tcW w:w="4428" w:type="dxa"/>
            <w:tcBorders>
              <w:bottom w:val="single" w:sz="4" w:space="0" w:color="auto"/>
              <w:right w:val="single" w:sz="18" w:space="0" w:color="auto"/>
            </w:tcBorders>
          </w:tcPr>
          <w:p w14:paraId="698D8AAD" w14:textId="411496B0" w:rsidR="005805E2" w:rsidRPr="00B32242" w:rsidRDefault="005805E2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512</w:t>
            </w:r>
          </w:p>
        </w:tc>
      </w:tr>
      <w:tr w:rsidR="00192F66" w:rsidRPr="00E6148E" w14:paraId="4626403A" w14:textId="77777777" w:rsidTr="005805E2">
        <w:tc>
          <w:tcPr>
            <w:tcW w:w="442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D18500C" w14:textId="77777777" w:rsidR="00192F66" w:rsidRPr="00E6148E" w:rsidRDefault="00192F66" w:rsidP="00192F66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Total DSP Blocks</w:t>
            </w:r>
          </w:p>
        </w:tc>
        <w:tc>
          <w:tcPr>
            <w:tcW w:w="4428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38C3AF3B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1</w:t>
            </w:r>
          </w:p>
        </w:tc>
      </w:tr>
      <w:tr w:rsidR="00192F66" w:rsidRPr="00E6148E" w14:paraId="35A77FBD" w14:textId="77777777" w:rsidTr="005805E2">
        <w:tc>
          <w:tcPr>
            <w:tcW w:w="8856" w:type="dxa"/>
            <w:gridSpan w:val="2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47ACA16" w14:textId="77777777" w:rsidR="00192F66" w:rsidRPr="00E6148E" w:rsidRDefault="00192F66" w:rsidP="0001791C">
            <w:pPr>
              <w:spacing w:before="160"/>
              <w:rPr>
                <w:i/>
                <w:sz w:val="24"/>
              </w:rPr>
            </w:pPr>
            <w:proofErr w:type="spellStart"/>
            <w:r w:rsidRPr="00E6148E">
              <w:rPr>
                <w:b/>
                <w:sz w:val="24"/>
              </w:rPr>
              <w:t>mult</w:t>
            </w:r>
            <w:proofErr w:type="spellEnd"/>
            <w:r w:rsidRPr="00E6148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sub-design</w:t>
            </w:r>
          </w:p>
        </w:tc>
      </w:tr>
      <w:tr w:rsidR="00192F66" w:rsidRPr="00E6148E" w14:paraId="50EE74F0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75DC5604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ALMs needed (</w:t>
            </w:r>
            <w:proofErr w:type="spellStart"/>
            <w:r>
              <w:rPr>
                <w:b/>
              </w:rPr>
              <w:t>mult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20DCC7EC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6BC09B91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6708EA9C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Combinational ALUTs (</w:t>
            </w:r>
            <w:proofErr w:type="spellStart"/>
            <w:r>
              <w:rPr>
                <w:b/>
              </w:rPr>
              <w:t>mult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5C1D5131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56D67C5C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571CF08D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Dedicated Logic Registers (</w:t>
            </w:r>
            <w:proofErr w:type="spellStart"/>
            <w:r w:rsidRPr="00E6148E">
              <w:rPr>
                <w:b/>
              </w:rPr>
              <w:t>mult</w:t>
            </w:r>
            <w:proofErr w:type="spellEnd"/>
            <w:r w:rsidRPr="00E6148E">
              <w:rPr>
                <w:b/>
              </w:rPr>
              <w:t>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0C453A33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4D2E10" w:rsidRPr="00E6148E" w14:paraId="30517ECF" w14:textId="77777777" w:rsidTr="0001791C">
        <w:tc>
          <w:tcPr>
            <w:tcW w:w="442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6F92081" w14:textId="0776B087" w:rsidR="004D2E10" w:rsidRPr="00E6148E" w:rsidRDefault="004D2E10" w:rsidP="0001791C">
            <w:pPr>
              <w:pStyle w:val="Heading9"/>
              <w:tabs>
                <w:tab w:val="left" w:pos="360"/>
              </w:tabs>
              <w:spacing w:before="0"/>
              <w:ind w:left="270"/>
              <w:rPr>
                <w:b/>
              </w:rPr>
            </w:pPr>
            <w:r>
              <w:rPr>
                <w:b/>
              </w:rPr>
              <w:t>Block memory bits (</w:t>
            </w:r>
            <w:proofErr w:type="spellStart"/>
            <w:r>
              <w:rPr>
                <w:b/>
              </w:rPr>
              <w:t>mult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4" w:space="0" w:color="auto"/>
              <w:right w:val="single" w:sz="18" w:space="0" w:color="auto"/>
            </w:tcBorders>
          </w:tcPr>
          <w:p w14:paraId="0E60BD79" w14:textId="6B3F6529" w:rsidR="004D2E10" w:rsidRPr="00B32242" w:rsidRDefault="004D2E10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1E09D773" w14:textId="77777777" w:rsidTr="0001791C">
        <w:tc>
          <w:tcPr>
            <w:tcW w:w="442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D6DBA59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DSP </w:t>
            </w:r>
            <w:r>
              <w:rPr>
                <w:b/>
              </w:rPr>
              <w:t>Blocks</w:t>
            </w:r>
            <w:r w:rsidRPr="00E6148E">
              <w:rPr>
                <w:b/>
              </w:rPr>
              <w:t xml:space="preserve"> (</w:t>
            </w:r>
            <w:proofErr w:type="spellStart"/>
            <w:r w:rsidRPr="00E6148E">
              <w:rPr>
                <w:b/>
              </w:rPr>
              <w:t>mult</w:t>
            </w:r>
            <w:proofErr w:type="spellEnd"/>
            <w:r w:rsidRPr="00E6148E"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18" w:space="0" w:color="auto"/>
              <w:right w:val="single" w:sz="18" w:space="0" w:color="auto"/>
            </w:tcBorders>
          </w:tcPr>
          <w:p w14:paraId="7592DBDE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1</w:t>
            </w:r>
          </w:p>
        </w:tc>
      </w:tr>
      <w:tr w:rsidR="00192F66" w:rsidRPr="00E6148E" w14:paraId="2BD08FA9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9B1DBB" w14:textId="77777777" w:rsidR="00192F66" w:rsidRPr="00E6148E" w:rsidRDefault="00192F66" w:rsidP="0001791C">
            <w:pPr>
              <w:spacing w:before="160"/>
              <w:rPr>
                <w:b/>
                <w:i/>
                <w:sz w:val="24"/>
                <w:szCs w:val="24"/>
              </w:rPr>
            </w:pPr>
            <w:r w:rsidRPr="00E6148E">
              <w:rPr>
                <w:b/>
                <w:sz w:val="24"/>
                <w:szCs w:val="24"/>
              </w:rPr>
              <w:t xml:space="preserve">ram </w:t>
            </w:r>
            <w:r>
              <w:rPr>
                <w:b/>
                <w:sz w:val="24"/>
                <w:szCs w:val="24"/>
              </w:rPr>
              <w:t>sub-design</w:t>
            </w:r>
          </w:p>
        </w:tc>
      </w:tr>
      <w:tr w:rsidR="00192F66" w:rsidRPr="00E6148E" w14:paraId="328F64A3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7B2422A1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ALMs needed (ram)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34516B55" w14:textId="41EF27B5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1DA2D9F7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42148301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Combinational ALUTs (ram)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27F28346" w14:textId="5626E1C4" w:rsidR="00192F66" w:rsidRPr="00B32242" w:rsidRDefault="004D2E10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5597E3FF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0B90A1CA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Dedicated Logic Registers (ram)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469B79AE" w14:textId="79CEA401" w:rsidR="00192F66" w:rsidRPr="00B32242" w:rsidRDefault="004D2E10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4D2E10" w:rsidRPr="00E6148E" w14:paraId="6C750E12" w14:textId="77777777" w:rsidTr="0001791C">
        <w:tc>
          <w:tcPr>
            <w:tcW w:w="442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A18D44C" w14:textId="2A4CE9FA" w:rsidR="004D2E10" w:rsidRPr="00E6148E" w:rsidRDefault="004D2E10" w:rsidP="00C60AFF">
            <w:pPr>
              <w:pStyle w:val="Heading9"/>
              <w:tabs>
                <w:tab w:val="left" w:pos="360"/>
              </w:tabs>
              <w:spacing w:before="0"/>
              <w:ind w:left="270"/>
              <w:rPr>
                <w:b/>
              </w:rPr>
            </w:pPr>
            <w:r>
              <w:rPr>
                <w:b/>
              </w:rPr>
              <w:t>Block memory bits (</w:t>
            </w:r>
            <w:r w:rsidR="00C60AFF">
              <w:rPr>
                <w:b/>
              </w:rPr>
              <w:t>ram</w:t>
            </w:r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4" w:space="0" w:color="auto"/>
              <w:right w:val="single" w:sz="18" w:space="0" w:color="auto"/>
            </w:tcBorders>
          </w:tcPr>
          <w:p w14:paraId="259551EF" w14:textId="77777777" w:rsidR="004D2E10" w:rsidRPr="00B32242" w:rsidRDefault="004D2E10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512</w:t>
            </w:r>
          </w:p>
        </w:tc>
      </w:tr>
      <w:tr w:rsidR="005D54C5" w:rsidRPr="00E6148E" w14:paraId="74932560" w14:textId="77777777" w:rsidTr="005D54C5">
        <w:tc>
          <w:tcPr>
            <w:tcW w:w="4428" w:type="dxa"/>
            <w:tcBorders>
              <w:top w:val="single" w:sz="4" w:space="0" w:color="auto"/>
              <w:left w:val="single" w:sz="18" w:space="0" w:color="auto"/>
              <w:right w:val="single" w:sz="4" w:space="0" w:color="000000"/>
            </w:tcBorders>
            <w:vAlign w:val="center"/>
          </w:tcPr>
          <w:p w14:paraId="0E9B7B50" w14:textId="5D3B9134" w:rsidR="005D54C5" w:rsidRPr="00E6148E" w:rsidRDefault="005D54C5" w:rsidP="005D54C5">
            <w:pPr>
              <w:pStyle w:val="Heading9"/>
              <w:tabs>
                <w:tab w:val="left" w:pos="360"/>
              </w:tabs>
              <w:spacing w:before="0"/>
              <w:ind w:left="270"/>
              <w:rPr>
                <w:b/>
                <w:szCs w:val="24"/>
              </w:rPr>
            </w:pPr>
            <w:r>
              <w:rPr>
                <w:b/>
                <w:szCs w:val="24"/>
              </w:rPr>
              <w:t>M10Ks</w:t>
            </w:r>
            <w:r w:rsidR="0027548D">
              <w:rPr>
                <w:b/>
                <w:szCs w:val="24"/>
              </w:rPr>
              <w:t xml:space="preserve"> (ram)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000000"/>
              <w:right w:val="single" w:sz="18" w:space="0" w:color="auto"/>
            </w:tcBorders>
            <w:vAlign w:val="center"/>
          </w:tcPr>
          <w:p w14:paraId="7CC38A07" w14:textId="2F3B2E8F" w:rsidR="005D54C5" w:rsidRPr="00E6148E" w:rsidRDefault="005D54C5" w:rsidP="005D54C5">
            <w:pPr>
              <w:spacing w:before="160"/>
              <w:jc w:val="center"/>
              <w:rPr>
                <w:b/>
                <w:sz w:val="24"/>
                <w:szCs w:val="24"/>
              </w:rPr>
            </w:pPr>
            <w:r w:rsidRPr="005D54C5">
              <w:rPr>
                <w:b/>
                <w:i/>
                <w:color w:val="0070C0"/>
                <w:sz w:val="24"/>
              </w:rPr>
              <w:t>1</w:t>
            </w:r>
          </w:p>
        </w:tc>
      </w:tr>
      <w:tr w:rsidR="00192F66" w:rsidRPr="00E6148E" w14:paraId="713292AE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9BCF5E8" w14:textId="77777777" w:rsidR="00192F66" w:rsidRPr="00E6148E" w:rsidRDefault="00192F66" w:rsidP="0001791C">
            <w:pPr>
              <w:spacing w:before="160"/>
              <w:rPr>
                <w:i/>
                <w:sz w:val="24"/>
                <w:szCs w:val="24"/>
              </w:rPr>
            </w:pPr>
            <w:r w:rsidRPr="00E6148E">
              <w:rPr>
                <w:b/>
                <w:sz w:val="24"/>
                <w:szCs w:val="24"/>
              </w:rPr>
              <w:t>Control Signals</w:t>
            </w:r>
          </w:p>
        </w:tc>
      </w:tr>
      <w:tr w:rsidR="00192F66" w:rsidRPr="00E6148E" w14:paraId="0F8B8D8D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3C320F67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>Name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6785B55D" w14:textId="77777777" w:rsidR="00192F66" w:rsidRPr="00E6148E" w:rsidRDefault="00192F66" w:rsidP="008C39E4">
            <w:pPr>
              <w:rPr>
                <w:b/>
                <w:sz w:val="24"/>
              </w:rPr>
            </w:pPr>
            <w:r w:rsidRPr="00E6148E">
              <w:rPr>
                <w:b/>
                <w:sz w:val="24"/>
              </w:rPr>
              <w:t>Fanout</w:t>
            </w:r>
          </w:p>
        </w:tc>
      </w:tr>
      <w:tr w:rsidR="00192F66" w:rsidRPr="00E6148E" w14:paraId="6AB428A1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77C208C0" w14:textId="77777777" w:rsidR="00192F66" w:rsidRPr="00B32242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  <w:i/>
                <w:color w:val="0070C0"/>
              </w:rPr>
            </w:pPr>
            <w:r w:rsidRPr="00B32242">
              <w:rPr>
                <w:b/>
                <w:i/>
                <w:color w:val="0070C0"/>
              </w:rPr>
              <w:t>clk1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69D6A63C" w14:textId="0169D211" w:rsidR="00192F66" w:rsidRPr="00B32242" w:rsidRDefault="000E37F0" w:rsidP="0001791C">
            <w:pPr>
              <w:spacing w:before="160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1</w:t>
            </w:r>
            <w:r w:rsidR="00192F66" w:rsidRPr="00B32242">
              <w:rPr>
                <w:b/>
                <w:i/>
                <w:color w:val="0070C0"/>
                <w:sz w:val="24"/>
              </w:rPr>
              <w:t>8</w:t>
            </w:r>
          </w:p>
        </w:tc>
      </w:tr>
      <w:tr w:rsidR="00192F66" w:rsidRPr="00E6148E" w14:paraId="565ED7E5" w14:textId="77777777" w:rsidTr="0001791C">
        <w:tc>
          <w:tcPr>
            <w:tcW w:w="442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C87AAB7" w14:textId="53AC91D1" w:rsidR="00192F66" w:rsidRPr="00B32242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  <w:i/>
                <w:color w:val="0070C0"/>
              </w:rPr>
            </w:pPr>
            <w:r w:rsidRPr="00B32242">
              <w:rPr>
                <w:b/>
                <w:i/>
                <w:color w:val="0070C0"/>
              </w:rPr>
              <w:t>ram clock enable</w:t>
            </w:r>
            <w:r w:rsidR="000E37F0">
              <w:rPr>
                <w:b/>
                <w:i/>
                <w:color w:val="0070C0"/>
              </w:rPr>
              <w:t xml:space="preserve"> (wren)</w:t>
            </w:r>
          </w:p>
        </w:tc>
        <w:tc>
          <w:tcPr>
            <w:tcW w:w="4428" w:type="dxa"/>
            <w:tcBorders>
              <w:bottom w:val="single" w:sz="18" w:space="0" w:color="auto"/>
              <w:right w:val="single" w:sz="18" w:space="0" w:color="auto"/>
            </w:tcBorders>
          </w:tcPr>
          <w:p w14:paraId="1BACFC7C" w14:textId="1E62EF3F" w:rsidR="00192F66" w:rsidRPr="00B32242" w:rsidRDefault="00192F66" w:rsidP="000E37F0">
            <w:pPr>
              <w:spacing w:before="160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1</w:t>
            </w:r>
          </w:p>
        </w:tc>
      </w:tr>
    </w:tbl>
    <w:p w14:paraId="0F8D4489" w14:textId="77777777" w:rsidR="00E57CEF" w:rsidRDefault="00E57CEF" w:rsidP="00E57CEF">
      <w:pPr>
        <w:rPr>
          <w:b/>
          <w:bCs/>
        </w:rPr>
      </w:pPr>
    </w:p>
    <w:p w14:paraId="398AF52A" w14:textId="77777777" w:rsidR="00E57CEF" w:rsidRDefault="00E57CEF" w:rsidP="00E57CEF">
      <w:pPr>
        <w:rPr>
          <w:b/>
          <w:bCs/>
        </w:rPr>
      </w:pPr>
      <w:r>
        <w:rPr>
          <w:b/>
          <w:bCs/>
        </w:rPr>
        <w:br w:type="page"/>
      </w:r>
    </w:p>
    <w:p w14:paraId="22EC2B58" w14:textId="77777777" w:rsidR="00E57CEF" w:rsidRDefault="00E57CEF" w:rsidP="00E57CEF"/>
    <w:p w14:paraId="594795B3" w14:textId="77777777" w:rsidR="00E57CEF" w:rsidRDefault="00E57CEF" w:rsidP="00E57CEF"/>
    <w:p w14:paraId="2A46DFDA" w14:textId="77777777" w:rsidR="00E57CEF" w:rsidRPr="00E01DE4" w:rsidRDefault="00E57CEF" w:rsidP="00E57CEF"/>
    <w:p w14:paraId="7C067047" w14:textId="77777777" w:rsidR="00E57CEF" w:rsidRDefault="00E57CEF" w:rsidP="00E57CEF">
      <w:pPr>
        <w:spacing w:before="160"/>
        <w:jc w:val="center"/>
        <w:rPr>
          <w:sz w:val="72"/>
        </w:rPr>
      </w:pPr>
    </w:p>
    <w:p w14:paraId="1E0E5BF1" w14:textId="77777777" w:rsidR="00E57CEF" w:rsidRDefault="00E57CEF" w:rsidP="00E57CEF">
      <w:pPr>
        <w:spacing w:before="160"/>
        <w:jc w:val="center"/>
        <w:rPr>
          <w:sz w:val="72"/>
        </w:rPr>
      </w:pPr>
    </w:p>
    <w:p w14:paraId="27E9E1AD" w14:textId="77777777" w:rsidR="00E57CEF" w:rsidRDefault="00E57CEF" w:rsidP="00E57CEF">
      <w:pPr>
        <w:spacing w:before="160"/>
        <w:jc w:val="center"/>
        <w:rPr>
          <w:sz w:val="72"/>
        </w:rPr>
      </w:pPr>
    </w:p>
    <w:p w14:paraId="52837B5E" w14:textId="77777777" w:rsidR="00E57CEF" w:rsidRDefault="00E57CEF" w:rsidP="00E57CEF">
      <w:pPr>
        <w:spacing w:before="160"/>
        <w:jc w:val="center"/>
        <w:rPr>
          <w:sz w:val="72"/>
        </w:rPr>
      </w:pPr>
    </w:p>
    <w:p w14:paraId="1920B6F8" w14:textId="77777777" w:rsidR="00E57CEF" w:rsidRDefault="00E57CEF" w:rsidP="00E57CEF">
      <w:pPr>
        <w:spacing w:before="160"/>
        <w:jc w:val="center"/>
        <w:rPr>
          <w:sz w:val="72"/>
        </w:rPr>
      </w:pPr>
    </w:p>
    <w:p w14:paraId="1717F833" w14:textId="77777777" w:rsidR="00E57CEF" w:rsidRDefault="00E57CEF" w:rsidP="00E57CEF">
      <w:pPr>
        <w:spacing w:before="160"/>
        <w:jc w:val="center"/>
        <w:rPr>
          <w:sz w:val="72"/>
        </w:rPr>
      </w:pPr>
      <w:r>
        <w:rPr>
          <w:sz w:val="72"/>
        </w:rPr>
        <w:t>Exercise 4</w:t>
      </w:r>
    </w:p>
    <w:p w14:paraId="0D998789" w14:textId="77777777" w:rsidR="00E57CEF" w:rsidRPr="0089459F" w:rsidRDefault="00E57CEF" w:rsidP="00E57CEF">
      <w:pPr>
        <w:spacing w:before="160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01791C" w:rsidRPr="00E6148E" w14:paraId="431E4AD2" w14:textId="77777777" w:rsidTr="0001791C">
        <w:tc>
          <w:tcPr>
            <w:tcW w:w="44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7C308E4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lastRenderedPageBreak/>
              <w:br w:type="page"/>
              <w:t>Device Name</w:t>
            </w:r>
          </w:p>
        </w:tc>
        <w:tc>
          <w:tcPr>
            <w:tcW w:w="442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38EE65" w14:textId="77777777" w:rsidR="0001791C" w:rsidRPr="00E6148E" w:rsidRDefault="0001791C" w:rsidP="0001791C">
            <w:pPr>
              <w:rPr>
                <w:i/>
                <w:sz w:val="24"/>
              </w:rPr>
            </w:pPr>
            <w:r>
              <w:rPr>
                <w:b/>
                <w:bCs/>
                <w:noProof/>
                <w:sz w:val="24"/>
              </w:rPr>
              <w:t>5CGXFC5C6F27C7</w:t>
            </w:r>
          </w:p>
        </w:tc>
      </w:tr>
      <w:tr w:rsidR="0001791C" w:rsidRPr="00E6148E" w14:paraId="50FBA79A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C29219E" w14:textId="77777777" w:rsidR="0001791C" w:rsidRPr="00E6148E" w:rsidRDefault="0001791C" w:rsidP="0001791C">
            <w:pPr>
              <w:spacing w:before="160"/>
              <w:rPr>
                <w:i/>
                <w:sz w:val="24"/>
              </w:rPr>
            </w:pPr>
            <w:r w:rsidRPr="00E6148E">
              <w:rPr>
                <w:b/>
                <w:sz w:val="24"/>
              </w:rPr>
              <w:t>Total Design</w:t>
            </w:r>
          </w:p>
        </w:tc>
      </w:tr>
      <w:tr w:rsidR="0001791C" w:rsidRPr="00E6148E" w14:paraId="47A7C263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6159ACDD" w14:textId="77777777" w:rsidR="0001791C" w:rsidRPr="00E6148E" w:rsidRDefault="0001791C" w:rsidP="0001791C">
            <w:pPr>
              <w:tabs>
                <w:tab w:val="left" w:pos="360"/>
              </w:tabs>
              <w:rPr>
                <w:b/>
                <w:sz w:val="24"/>
              </w:rPr>
            </w:pPr>
            <w:r w:rsidRPr="00E6148E">
              <w:rPr>
                <w:b/>
                <w:sz w:val="24"/>
              </w:rPr>
              <w:t xml:space="preserve">     </w:t>
            </w:r>
            <w:r>
              <w:rPr>
                <w:b/>
                <w:sz w:val="24"/>
              </w:rPr>
              <w:t>Logic utilization (in ALMs)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48498608" w14:textId="5E2AE551" w:rsidR="0001791C" w:rsidRPr="00B32242" w:rsidRDefault="00845372" w:rsidP="0081550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30</w:t>
            </w:r>
          </w:p>
        </w:tc>
      </w:tr>
      <w:tr w:rsidR="0001791C" w:rsidRPr="00E6148E" w14:paraId="762E0E03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09D935DF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Total registers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6CF460AF" w14:textId="44AEF0C2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68</w:t>
            </w:r>
          </w:p>
        </w:tc>
      </w:tr>
      <w:tr w:rsidR="0001791C" w:rsidRPr="00E6148E" w14:paraId="12FEB84F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5FDC6D6B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Total pins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265E841B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44</w:t>
            </w:r>
          </w:p>
        </w:tc>
      </w:tr>
      <w:tr w:rsidR="0001791C" w:rsidRPr="00E6148E" w14:paraId="3F5BC19D" w14:textId="77777777" w:rsidTr="0001791C">
        <w:tc>
          <w:tcPr>
            <w:tcW w:w="442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50F16087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ind w:left="270"/>
              <w:rPr>
                <w:b/>
              </w:rPr>
            </w:pPr>
            <w:r>
              <w:rPr>
                <w:b/>
              </w:rPr>
              <w:t>Total block memory bits</w:t>
            </w:r>
          </w:p>
        </w:tc>
        <w:tc>
          <w:tcPr>
            <w:tcW w:w="4428" w:type="dxa"/>
            <w:tcBorders>
              <w:bottom w:val="single" w:sz="4" w:space="0" w:color="auto"/>
              <w:right w:val="single" w:sz="18" w:space="0" w:color="auto"/>
            </w:tcBorders>
          </w:tcPr>
          <w:p w14:paraId="5710ECDD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512</w:t>
            </w:r>
          </w:p>
        </w:tc>
      </w:tr>
      <w:tr w:rsidR="0001791C" w:rsidRPr="00E6148E" w14:paraId="7FB924B8" w14:textId="77777777" w:rsidTr="0001791C">
        <w:tc>
          <w:tcPr>
            <w:tcW w:w="442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E1F6A05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Total DSP Blocks</w:t>
            </w:r>
          </w:p>
        </w:tc>
        <w:tc>
          <w:tcPr>
            <w:tcW w:w="4428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56330E51" w14:textId="5481DCA5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533041DD" w14:textId="77777777" w:rsidTr="0001791C">
        <w:tc>
          <w:tcPr>
            <w:tcW w:w="8856" w:type="dxa"/>
            <w:gridSpan w:val="2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C2AB3D" w14:textId="77777777" w:rsidR="0001791C" w:rsidRPr="00E6148E" w:rsidRDefault="0001791C" w:rsidP="0001791C">
            <w:pPr>
              <w:spacing w:before="160"/>
              <w:rPr>
                <w:i/>
                <w:sz w:val="24"/>
              </w:rPr>
            </w:pPr>
            <w:proofErr w:type="spellStart"/>
            <w:r w:rsidRPr="00E6148E">
              <w:rPr>
                <w:b/>
                <w:sz w:val="24"/>
              </w:rPr>
              <w:t>mult</w:t>
            </w:r>
            <w:proofErr w:type="spellEnd"/>
            <w:r w:rsidRPr="00E6148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sub-design</w:t>
            </w:r>
          </w:p>
        </w:tc>
      </w:tr>
      <w:tr w:rsidR="0001791C" w:rsidRPr="00E6148E" w14:paraId="38B65A67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7D5B9B1D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ALMs needed (</w:t>
            </w:r>
            <w:proofErr w:type="spellStart"/>
            <w:r>
              <w:rPr>
                <w:b/>
              </w:rPr>
              <w:t>mult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3E5AB3F4" w14:textId="2EAC3D40" w:rsidR="0001791C" w:rsidRPr="00B32242" w:rsidRDefault="005B5106" w:rsidP="0081550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29.5</w:t>
            </w:r>
            <w:bookmarkStart w:id="0" w:name="_GoBack"/>
            <w:bookmarkEnd w:id="0"/>
          </w:p>
        </w:tc>
      </w:tr>
      <w:tr w:rsidR="0001791C" w:rsidRPr="00E6148E" w14:paraId="4EF60C8D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46B6F530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Combinational ALUTs (</w:t>
            </w:r>
            <w:proofErr w:type="spellStart"/>
            <w:r>
              <w:rPr>
                <w:b/>
              </w:rPr>
              <w:t>mult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73E90F1F" w14:textId="270FDFC3" w:rsidR="0001791C" w:rsidRPr="00B32242" w:rsidRDefault="00E80148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59</w:t>
            </w:r>
          </w:p>
        </w:tc>
      </w:tr>
      <w:tr w:rsidR="0001791C" w:rsidRPr="00E6148E" w14:paraId="55C7DDAF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504C5377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Dedicated Logic Registers (</w:t>
            </w:r>
            <w:proofErr w:type="spellStart"/>
            <w:r w:rsidRPr="00E6148E">
              <w:rPr>
                <w:b/>
              </w:rPr>
              <w:t>mult</w:t>
            </w:r>
            <w:proofErr w:type="spellEnd"/>
            <w:r w:rsidRPr="00E6148E">
              <w:rPr>
                <w:b/>
              </w:rPr>
              <w:t>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1B2AD8B2" w14:textId="7B994CDD" w:rsidR="0001791C" w:rsidRPr="00B32242" w:rsidRDefault="00E80148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52</w:t>
            </w:r>
          </w:p>
        </w:tc>
      </w:tr>
      <w:tr w:rsidR="0001791C" w:rsidRPr="00E6148E" w14:paraId="6DABC361" w14:textId="77777777" w:rsidTr="0001791C">
        <w:tc>
          <w:tcPr>
            <w:tcW w:w="442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F90652D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ind w:left="270"/>
              <w:rPr>
                <w:b/>
              </w:rPr>
            </w:pPr>
            <w:r>
              <w:rPr>
                <w:b/>
              </w:rPr>
              <w:t>Block memory bits (</w:t>
            </w:r>
            <w:proofErr w:type="spellStart"/>
            <w:r>
              <w:rPr>
                <w:b/>
              </w:rPr>
              <w:t>mult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4" w:space="0" w:color="auto"/>
              <w:right w:val="single" w:sz="18" w:space="0" w:color="auto"/>
            </w:tcBorders>
          </w:tcPr>
          <w:p w14:paraId="1186710D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7DF9FF35" w14:textId="77777777" w:rsidTr="0001791C">
        <w:tc>
          <w:tcPr>
            <w:tcW w:w="442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1736143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DSP </w:t>
            </w:r>
            <w:r>
              <w:rPr>
                <w:b/>
              </w:rPr>
              <w:t>Blocks</w:t>
            </w:r>
            <w:r w:rsidRPr="00E6148E">
              <w:rPr>
                <w:b/>
              </w:rPr>
              <w:t xml:space="preserve"> (</w:t>
            </w:r>
            <w:proofErr w:type="spellStart"/>
            <w:r w:rsidRPr="00E6148E">
              <w:rPr>
                <w:b/>
              </w:rPr>
              <w:t>mult</w:t>
            </w:r>
            <w:proofErr w:type="spellEnd"/>
            <w:r w:rsidRPr="00E6148E"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18" w:space="0" w:color="auto"/>
              <w:right w:val="single" w:sz="18" w:space="0" w:color="auto"/>
            </w:tcBorders>
          </w:tcPr>
          <w:p w14:paraId="72673F72" w14:textId="3E96AD20" w:rsidR="0001791C" w:rsidRPr="00B32242" w:rsidRDefault="00E80148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47BEAD41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C08BC3" w14:textId="77777777" w:rsidR="0001791C" w:rsidRPr="00E6148E" w:rsidRDefault="0001791C" w:rsidP="0001791C">
            <w:pPr>
              <w:spacing w:before="160"/>
              <w:rPr>
                <w:b/>
                <w:i/>
                <w:sz w:val="24"/>
                <w:szCs w:val="24"/>
              </w:rPr>
            </w:pPr>
            <w:r w:rsidRPr="00E6148E">
              <w:rPr>
                <w:b/>
                <w:sz w:val="24"/>
                <w:szCs w:val="24"/>
              </w:rPr>
              <w:t xml:space="preserve">ram </w:t>
            </w:r>
            <w:r>
              <w:rPr>
                <w:b/>
                <w:sz w:val="24"/>
                <w:szCs w:val="24"/>
              </w:rPr>
              <w:t>sub-design</w:t>
            </w:r>
          </w:p>
        </w:tc>
      </w:tr>
      <w:tr w:rsidR="0001791C" w:rsidRPr="00E6148E" w14:paraId="0519B8A9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7909625D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ALMs needed (ram)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780F7C1F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064C2849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46CDE790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Combinational ALUTs (ram)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643953AE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02875E9B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32B2257A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Dedicated Logic Registers (ram)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7754928F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0CBC2202" w14:textId="77777777" w:rsidTr="00BD60E7">
        <w:tc>
          <w:tcPr>
            <w:tcW w:w="4428" w:type="dxa"/>
            <w:tcBorders>
              <w:left w:val="single" w:sz="18" w:space="0" w:color="auto"/>
              <w:bottom w:val="single" w:sz="4" w:space="0" w:color="000000"/>
            </w:tcBorders>
            <w:vAlign w:val="center"/>
          </w:tcPr>
          <w:p w14:paraId="1E450E18" w14:textId="45D572AF" w:rsidR="0001791C" w:rsidRPr="00E6148E" w:rsidRDefault="0001791C" w:rsidP="00C60AFF">
            <w:pPr>
              <w:pStyle w:val="Heading9"/>
              <w:tabs>
                <w:tab w:val="left" w:pos="360"/>
              </w:tabs>
              <w:spacing w:before="0"/>
              <w:ind w:left="270"/>
              <w:rPr>
                <w:b/>
              </w:rPr>
            </w:pPr>
            <w:r>
              <w:rPr>
                <w:b/>
              </w:rPr>
              <w:t>Block memory bits (</w:t>
            </w:r>
            <w:r w:rsidR="00C60AFF">
              <w:rPr>
                <w:b/>
              </w:rPr>
              <w:t>ram</w:t>
            </w:r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4" w:space="0" w:color="000000"/>
              <w:right w:val="single" w:sz="18" w:space="0" w:color="auto"/>
            </w:tcBorders>
          </w:tcPr>
          <w:p w14:paraId="5A3A6185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512</w:t>
            </w:r>
          </w:p>
        </w:tc>
      </w:tr>
      <w:tr w:rsidR="00BD60E7" w:rsidRPr="00E6148E" w14:paraId="73B1CCA8" w14:textId="77777777" w:rsidTr="00BD60E7">
        <w:tc>
          <w:tcPr>
            <w:tcW w:w="4428" w:type="dxa"/>
            <w:tcBorders>
              <w:top w:val="single" w:sz="4" w:space="0" w:color="000000"/>
              <w:left w:val="single" w:sz="18" w:space="0" w:color="auto"/>
              <w:right w:val="single" w:sz="4" w:space="0" w:color="000000"/>
            </w:tcBorders>
            <w:vAlign w:val="center"/>
          </w:tcPr>
          <w:p w14:paraId="71DFE88C" w14:textId="3C117703" w:rsidR="00BD60E7" w:rsidRPr="00E6148E" w:rsidRDefault="00BD60E7" w:rsidP="00BD60E7">
            <w:pPr>
              <w:pStyle w:val="Heading9"/>
              <w:tabs>
                <w:tab w:val="left" w:pos="360"/>
              </w:tabs>
              <w:spacing w:before="0"/>
              <w:ind w:left="270"/>
              <w:rPr>
                <w:b/>
                <w:szCs w:val="24"/>
              </w:rPr>
            </w:pPr>
            <w:r>
              <w:rPr>
                <w:b/>
                <w:szCs w:val="24"/>
              </w:rPr>
              <w:t>M10Ks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right w:val="single" w:sz="18" w:space="0" w:color="auto"/>
            </w:tcBorders>
            <w:vAlign w:val="center"/>
          </w:tcPr>
          <w:p w14:paraId="7CC6DA4E" w14:textId="0ED7CBA3" w:rsidR="00BD60E7" w:rsidRPr="00E6148E" w:rsidRDefault="00EB54C8" w:rsidP="00EB54C8">
            <w:pPr>
              <w:spacing w:before="160"/>
              <w:jc w:val="center"/>
              <w:rPr>
                <w:b/>
                <w:sz w:val="24"/>
                <w:szCs w:val="24"/>
              </w:rPr>
            </w:pPr>
            <w:r w:rsidRPr="00EB54C8">
              <w:rPr>
                <w:b/>
                <w:i/>
                <w:color w:val="0070C0"/>
                <w:sz w:val="24"/>
              </w:rPr>
              <w:t>1</w:t>
            </w:r>
          </w:p>
        </w:tc>
      </w:tr>
      <w:tr w:rsidR="0001791C" w:rsidRPr="00E6148E" w14:paraId="1E006130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8714F6A" w14:textId="77777777" w:rsidR="0001791C" w:rsidRPr="00E6148E" w:rsidRDefault="0001791C" w:rsidP="0001791C">
            <w:pPr>
              <w:spacing w:before="160"/>
              <w:rPr>
                <w:i/>
                <w:sz w:val="24"/>
                <w:szCs w:val="24"/>
              </w:rPr>
            </w:pPr>
            <w:r w:rsidRPr="00E6148E">
              <w:rPr>
                <w:b/>
                <w:sz w:val="24"/>
                <w:szCs w:val="24"/>
              </w:rPr>
              <w:t>Control Signals</w:t>
            </w:r>
          </w:p>
        </w:tc>
      </w:tr>
      <w:tr w:rsidR="0001791C" w:rsidRPr="00E6148E" w14:paraId="4630BA04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0F9D3373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>Name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1CCB816B" w14:textId="77777777" w:rsidR="0001791C" w:rsidRPr="00E6148E" w:rsidRDefault="0001791C" w:rsidP="0001791C">
            <w:pPr>
              <w:rPr>
                <w:b/>
                <w:sz w:val="24"/>
              </w:rPr>
            </w:pPr>
            <w:r w:rsidRPr="00E6148E">
              <w:rPr>
                <w:b/>
                <w:sz w:val="24"/>
              </w:rPr>
              <w:t>Fanout</w:t>
            </w:r>
          </w:p>
        </w:tc>
      </w:tr>
      <w:tr w:rsidR="0001791C" w:rsidRPr="00E6148E" w14:paraId="5B415ABE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565D049E" w14:textId="77777777" w:rsidR="0001791C" w:rsidRPr="00B32242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  <w:i/>
                <w:color w:val="0070C0"/>
              </w:rPr>
            </w:pPr>
            <w:r w:rsidRPr="00B32242">
              <w:rPr>
                <w:b/>
                <w:i/>
                <w:color w:val="0070C0"/>
              </w:rPr>
              <w:t>clk1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49870115" w14:textId="26D3FEE9" w:rsidR="0001791C" w:rsidRPr="00B32242" w:rsidRDefault="0001791C" w:rsidP="0001791C">
            <w:pPr>
              <w:spacing w:before="160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69</w:t>
            </w:r>
          </w:p>
        </w:tc>
      </w:tr>
      <w:tr w:rsidR="0001791C" w:rsidRPr="00E6148E" w14:paraId="39BE956E" w14:textId="77777777" w:rsidTr="0001791C">
        <w:tc>
          <w:tcPr>
            <w:tcW w:w="442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5431C3D" w14:textId="77777777" w:rsidR="0001791C" w:rsidRPr="00B32242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  <w:i/>
                <w:color w:val="0070C0"/>
              </w:rPr>
            </w:pPr>
            <w:r w:rsidRPr="00B32242">
              <w:rPr>
                <w:b/>
                <w:i/>
                <w:color w:val="0070C0"/>
              </w:rPr>
              <w:t>ram clock enable</w:t>
            </w:r>
            <w:r>
              <w:rPr>
                <w:b/>
                <w:i/>
                <w:color w:val="0070C0"/>
              </w:rPr>
              <w:t xml:space="preserve"> (wren)</w:t>
            </w:r>
          </w:p>
        </w:tc>
        <w:tc>
          <w:tcPr>
            <w:tcW w:w="4428" w:type="dxa"/>
            <w:tcBorders>
              <w:bottom w:val="single" w:sz="18" w:space="0" w:color="auto"/>
              <w:right w:val="single" w:sz="18" w:space="0" w:color="auto"/>
            </w:tcBorders>
          </w:tcPr>
          <w:p w14:paraId="2A9F3B9C" w14:textId="77777777" w:rsidR="0001791C" w:rsidRPr="00B32242" w:rsidRDefault="0001791C" w:rsidP="0001791C">
            <w:pPr>
              <w:spacing w:before="160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1</w:t>
            </w:r>
          </w:p>
        </w:tc>
      </w:tr>
    </w:tbl>
    <w:p w14:paraId="231B1C54" w14:textId="77777777" w:rsidR="00E57CEF" w:rsidRDefault="00E57CEF" w:rsidP="00741200"/>
    <w:p w14:paraId="5DACAA19" w14:textId="77777777" w:rsidR="0001791C" w:rsidRDefault="0001791C" w:rsidP="00741200"/>
    <w:p w14:paraId="44067BAA" w14:textId="77777777" w:rsidR="0001791C" w:rsidRDefault="0001791C" w:rsidP="00741200"/>
    <w:p w14:paraId="545D7D75" w14:textId="77777777" w:rsidR="00441C3C" w:rsidRPr="00AA0FEC" w:rsidRDefault="00441C3C" w:rsidP="00741200"/>
    <w:sectPr w:rsidR="00441C3C" w:rsidRPr="00AA0FEC" w:rsidSect="00E57CEF">
      <w:headerReference w:type="even" r:id="rId7"/>
      <w:headerReference w:type="default" r:id="rId8"/>
      <w:footerReference w:type="even" r:id="rId9"/>
      <w:footerReference w:type="default" r:id="rId10"/>
      <w:type w:val="oddPage"/>
      <w:pgSz w:w="12240" w:h="15840"/>
      <w:pgMar w:top="1080" w:right="1800" w:bottom="108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8758E1" w14:textId="77777777" w:rsidR="00D801C4" w:rsidRDefault="00D801C4">
      <w:r>
        <w:separator/>
      </w:r>
    </w:p>
  </w:endnote>
  <w:endnote w:type="continuationSeparator" w:id="0">
    <w:p w14:paraId="54DE23CA" w14:textId="77777777" w:rsidR="00D801C4" w:rsidRDefault="00D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A2B4EE" w14:textId="77777777" w:rsidR="0001791C" w:rsidRDefault="0001791C" w:rsidP="00E57CE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1550C">
      <w:rPr>
        <w:rStyle w:val="PageNumber"/>
        <w:noProof/>
      </w:rPr>
      <w:t>4</w:t>
    </w:r>
    <w:r>
      <w:rPr>
        <w:rStyle w:val="PageNumber"/>
      </w:rPr>
      <w:fldChar w:fldCharType="end"/>
    </w:r>
  </w:p>
  <w:p w14:paraId="4B03E11B" w14:textId="2CA8CC53" w:rsidR="0001791C" w:rsidRPr="00281AF6" w:rsidRDefault="0001791C">
    <w:pPr>
      <w:pStyle w:val="Footer"/>
      <w:rPr>
        <w:b/>
        <w:sz w:val="16"/>
      </w:rPr>
    </w:pPr>
    <w:r>
      <w:rPr>
        <w:b/>
        <w:sz w:val="16"/>
      </w:rPr>
      <w:t>Copyright © 201</w:t>
    </w:r>
    <w:r w:rsidR="000E3FDB">
      <w:rPr>
        <w:b/>
        <w:sz w:val="16"/>
      </w:rPr>
      <w:t>5</w:t>
    </w:r>
    <w:r w:rsidRPr="00281AF6">
      <w:rPr>
        <w:b/>
        <w:sz w:val="16"/>
      </w:rPr>
      <w:t xml:space="preserve"> Altera Corporation</w:t>
    </w:r>
    <w:r w:rsidRPr="00281AF6">
      <w:rPr>
        <w:b/>
        <w:sz w:val="16"/>
      </w:rPr>
      <w:tab/>
    </w:r>
    <w:r w:rsidRPr="00281AF6">
      <w:rPr>
        <w:b/>
        <w:sz w:val="16"/>
      </w:rPr>
      <w:tab/>
    </w:r>
    <w:r>
      <w:rPr>
        <w:b/>
        <w:noProof/>
      </w:rPr>
      <w:drawing>
        <wp:inline distT="0" distB="0" distL="0" distR="0" wp14:anchorId="6744F5C0" wp14:editId="5B94B4D1">
          <wp:extent cx="1379220" cy="309880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9220" cy="3098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EDFB00F" w14:textId="4F6A0465" w:rsidR="0001791C" w:rsidRDefault="0001791C" w:rsidP="00E57CEF">
    <w:pPr>
      <w:pStyle w:val="Footer"/>
      <w:jc w:val="center"/>
      <w:rPr>
        <w:sz w:val="16"/>
        <w:szCs w:val="16"/>
      </w:rPr>
    </w:pPr>
    <w:r w:rsidRPr="00F25138">
      <w:rPr>
        <w:sz w:val="16"/>
        <w:szCs w:val="16"/>
      </w:rPr>
      <w:t xml:space="preserve">                                                                                                                            </w:t>
    </w:r>
    <w:r>
      <w:rPr>
        <w:sz w:val="16"/>
        <w:szCs w:val="16"/>
      </w:rPr>
      <w:t xml:space="preserve"> </w:t>
    </w:r>
    <w:r w:rsidR="000E3FDB">
      <w:rPr>
        <w:sz w:val="16"/>
        <w:szCs w:val="16"/>
      </w:rPr>
      <w:t xml:space="preserve">                                 </w:t>
    </w:r>
    <w:r>
      <w:rPr>
        <w:sz w:val="16"/>
        <w:szCs w:val="16"/>
      </w:rPr>
      <w:t>A</w:t>
    </w:r>
    <w:bookmarkStart w:id="1" w:name="OLE_LINK1"/>
    <w:r>
      <w:rPr>
        <w:sz w:val="16"/>
        <w:szCs w:val="16"/>
      </w:rPr>
      <w:t>-</w:t>
    </w:r>
    <w:r w:rsidRPr="00F25138">
      <w:rPr>
        <w:sz w:val="16"/>
        <w:szCs w:val="16"/>
      </w:rPr>
      <w:t>MNL-QII-</w:t>
    </w:r>
    <w:bookmarkEnd w:id="1"/>
    <w:r>
      <w:rPr>
        <w:sz w:val="16"/>
        <w:szCs w:val="16"/>
      </w:rPr>
      <w:t>F-EXS-1</w:t>
    </w:r>
    <w:r w:rsidR="000E3FDB">
      <w:rPr>
        <w:sz w:val="16"/>
        <w:szCs w:val="16"/>
      </w:rPr>
      <w:t>5</w:t>
    </w:r>
    <w:r>
      <w:rPr>
        <w:sz w:val="16"/>
        <w:szCs w:val="16"/>
      </w:rPr>
      <w:t>-</w:t>
    </w:r>
    <w:r w:rsidR="000E3FDB">
      <w:rPr>
        <w:sz w:val="16"/>
        <w:szCs w:val="16"/>
      </w:rPr>
      <w:t>0</w:t>
    </w:r>
    <w:r>
      <w:rPr>
        <w:sz w:val="16"/>
        <w:szCs w:val="16"/>
      </w:rPr>
      <w:t>-v1</w:t>
    </w:r>
  </w:p>
  <w:p w14:paraId="167214D4" w14:textId="77777777" w:rsidR="0001791C" w:rsidRPr="00F25138" w:rsidRDefault="0001791C" w:rsidP="00E57CEF">
    <w:pPr>
      <w:pStyle w:val="Footer"/>
      <w:jc w:val="cen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CE0D02" w14:textId="77777777" w:rsidR="0001791C" w:rsidRDefault="0001791C" w:rsidP="00E57CEF">
    <w:pPr>
      <w:pStyle w:val="Footer"/>
      <w:framePr w:wrap="around" w:vAnchor="text" w:hAnchor="margin" w:xAlign="center" w:y="1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1550C">
      <w:rPr>
        <w:rStyle w:val="PageNumber"/>
        <w:noProof/>
      </w:rPr>
      <w:t>3</w:t>
    </w:r>
    <w:r>
      <w:rPr>
        <w:rStyle w:val="PageNumber"/>
      </w:rPr>
      <w:fldChar w:fldCharType="end"/>
    </w:r>
  </w:p>
  <w:p w14:paraId="67D5E329" w14:textId="77777777" w:rsidR="0001791C" w:rsidRDefault="0001791C" w:rsidP="00E57CEF">
    <w:pPr>
      <w:pStyle w:val="Footer"/>
      <w:framePr w:wrap="around" w:vAnchor="text" w:hAnchor="margin" w:xAlign="center" w:y="1"/>
      <w:jc w:val="right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ab/>
    </w:r>
  </w:p>
  <w:p w14:paraId="13788925" w14:textId="6A98B95F" w:rsidR="0001791C" w:rsidRPr="00281AF6" w:rsidRDefault="0001791C">
    <w:pPr>
      <w:pStyle w:val="Footer"/>
      <w:jc w:val="center"/>
      <w:rPr>
        <w:b/>
        <w:sz w:val="16"/>
      </w:rPr>
    </w:pPr>
    <w:r>
      <w:rPr>
        <w:b/>
        <w:noProof/>
        <w:sz w:val="16"/>
      </w:rPr>
      <w:drawing>
        <wp:inline distT="0" distB="0" distL="0" distR="0" wp14:anchorId="72E9AF9B" wp14:editId="0A02CCEA">
          <wp:extent cx="1379220" cy="309880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9220" cy="3098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281AF6">
      <w:rPr>
        <w:b/>
        <w:sz w:val="16"/>
      </w:rPr>
      <w:tab/>
    </w:r>
    <w:r>
      <w:rPr>
        <w:b/>
        <w:sz w:val="16"/>
      </w:rPr>
      <w:tab/>
      <w:t>Copyright © 201</w:t>
    </w:r>
    <w:r w:rsidR="000E3FDB">
      <w:rPr>
        <w:b/>
        <w:sz w:val="16"/>
      </w:rPr>
      <w:t>5</w:t>
    </w:r>
    <w:r w:rsidRPr="00281AF6">
      <w:rPr>
        <w:b/>
        <w:sz w:val="16"/>
      </w:rPr>
      <w:t xml:space="preserve"> Altera Corporation</w:t>
    </w:r>
  </w:p>
  <w:p w14:paraId="1231FD7A" w14:textId="2A303C1A" w:rsidR="0001791C" w:rsidRPr="00F25138" w:rsidRDefault="0001791C" w:rsidP="00E84B5F">
    <w:pPr>
      <w:pStyle w:val="Footer"/>
    </w:pPr>
    <w:r>
      <w:rPr>
        <w:sz w:val="16"/>
        <w:szCs w:val="16"/>
      </w:rPr>
      <w:t xml:space="preserve">  A-</w:t>
    </w:r>
    <w:r w:rsidRPr="00F25138">
      <w:rPr>
        <w:sz w:val="16"/>
        <w:szCs w:val="16"/>
      </w:rPr>
      <w:t>MNL-QII-</w:t>
    </w:r>
    <w:r>
      <w:rPr>
        <w:sz w:val="16"/>
        <w:szCs w:val="16"/>
      </w:rPr>
      <w:t>F-EXS-1</w:t>
    </w:r>
    <w:r w:rsidR="000E3FDB">
      <w:rPr>
        <w:sz w:val="16"/>
        <w:szCs w:val="16"/>
      </w:rPr>
      <w:t>5</w:t>
    </w:r>
    <w:r>
      <w:rPr>
        <w:sz w:val="16"/>
        <w:szCs w:val="16"/>
      </w:rPr>
      <w:t>-</w:t>
    </w:r>
    <w:r w:rsidR="000E3FDB">
      <w:rPr>
        <w:sz w:val="16"/>
        <w:szCs w:val="16"/>
      </w:rPr>
      <w:t>0</w:t>
    </w:r>
    <w:r>
      <w:rPr>
        <w:sz w:val="16"/>
        <w:szCs w:val="16"/>
      </w:rPr>
      <w:t>-v1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9BCD58" w14:textId="77777777" w:rsidR="00D801C4" w:rsidRDefault="00D801C4">
      <w:r>
        <w:separator/>
      </w:r>
    </w:p>
  </w:footnote>
  <w:footnote w:type="continuationSeparator" w:id="0">
    <w:p w14:paraId="11E5C25F" w14:textId="77777777" w:rsidR="00D801C4" w:rsidRDefault="00D801C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FFDD42" w14:textId="77777777" w:rsidR="0001791C" w:rsidRDefault="0001791C">
    <w:pPr>
      <w:pStyle w:val="Header"/>
      <w:tabs>
        <w:tab w:val="clear" w:pos="4320"/>
      </w:tabs>
    </w:pPr>
    <w:r>
      <w:rPr>
        <w:b/>
      </w:rPr>
      <w:t>Exercises</w:t>
    </w:r>
    <w:r>
      <w:rPr>
        <w:b/>
      </w:rPr>
      <w:tab/>
      <w:t>Quartus II Software Design Series:  Foundation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F455F2" w14:textId="77777777" w:rsidR="0001791C" w:rsidRDefault="0001791C">
    <w:pPr>
      <w:pStyle w:val="Header"/>
      <w:tabs>
        <w:tab w:val="clear" w:pos="4320"/>
      </w:tabs>
    </w:pPr>
    <w:r>
      <w:rPr>
        <w:b/>
      </w:rPr>
      <w:t>Quartus II Software Design Series:  Foundation</w:t>
    </w:r>
    <w:r>
      <w:tab/>
    </w:r>
    <w:r>
      <w:rPr>
        <w:b/>
      </w:rPr>
      <w:t>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A2C82"/>
    <w:multiLevelType w:val="hybridMultilevel"/>
    <w:tmpl w:val="48B6FCDA"/>
    <w:lvl w:ilvl="0" w:tplc="48ECE0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E305A9"/>
    <w:multiLevelType w:val="hybridMultilevel"/>
    <w:tmpl w:val="A9E89512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8D6F12"/>
    <w:multiLevelType w:val="hybridMultilevel"/>
    <w:tmpl w:val="CBC6280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B63110B"/>
    <w:multiLevelType w:val="hybridMultilevel"/>
    <w:tmpl w:val="028E47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0DD6773B"/>
    <w:multiLevelType w:val="hybridMultilevel"/>
    <w:tmpl w:val="DE5E73CE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37230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4663C6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8D72FDA"/>
    <w:multiLevelType w:val="hybridMultilevel"/>
    <w:tmpl w:val="DDD27EA4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8DA1A86"/>
    <w:multiLevelType w:val="hybridMultilevel"/>
    <w:tmpl w:val="68E22C0E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5D7BFD"/>
    <w:multiLevelType w:val="hybridMultilevel"/>
    <w:tmpl w:val="CA7811CE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1DA6B3B"/>
    <w:multiLevelType w:val="hybridMultilevel"/>
    <w:tmpl w:val="E662F4D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298603C"/>
    <w:multiLevelType w:val="hybridMultilevel"/>
    <w:tmpl w:val="6C3246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27856492"/>
    <w:multiLevelType w:val="hybridMultilevel"/>
    <w:tmpl w:val="0DF61CE8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8421451"/>
    <w:multiLevelType w:val="hybridMultilevel"/>
    <w:tmpl w:val="49D4C18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2A663E8D"/>
    <w:multiLevelType w:val="hybridMultilevel"/>
    <w:tmpl w:val="B15A78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2E6D5852"/>
    <w:multiLevelType w:val="hybridMultilevel"/>
    <w:tmpl w:val="186AF51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2ED73922"/>
    <w:multiLevelType w:val="hybridMultilevel"/>
    <w:tmpl w:val="FECA36C6"/>
    <w:lvl w:ilvl="0" w:tplc="B394D89C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EDF4A9D"/>
    <w:multiLevelType w:val="hybridMultilevel"/>
    <w:tmpl w:val="65C6D9F6"/>
    <w:lvl w:ilvl="0" w:tplc="CCD456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4236280"/>
    <w:multiLevelType w:val="hybridMultilevel"/>
    <w:tmpl w:val="42D08762"/>
    <w:lvl w:ilvl="0" w:tplc="14DEF46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>
    <w:nsid w:val="37020D4B"/>
    <w:multiLevelType w:val="hybridMultilevel"/>
    <w:tmpl w:val="44606D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7E87C2F"/>
    <w:multiLevelType w:val="hybridMultilevel"/>
    <w:tmpl w:val="CD6E9006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8154FA5"/>
    <w:multiLevelType w:val="hybridMultilevel"/>
    <w:tmpl w:val="58B230D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3A2B31EB"/>
    <w:multiLevelType w:val="hybridMultilevel"/>
    <w:tmpl w:val="995AAF32"/>
    <w:lvl w:ilvl="0" w:tplc="14DEF46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3F8A5EE8"/>
    <w:multiLevelType w:val="hybridMultilevel"/>
    <w:tmpl w:val="65AE3518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FF6021A"/>
    <w:multiLevelType w:val="hybridMultilevel"/>
    <w:tmpl w:val="BD8C5C4C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0780D77"/>
    <w:multiLevelType w:val="hybridMultilevel"/>
    <w:tmpl w:val="803864AA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4832283"/>
    <w:multiLevelType w:val="hybridMultilevel"/>
    <w:tmpl w:val="4BA803BC"/>
    <w:lvl w:ilvl="0" w:tplc="2E34DF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62654E2"/>
    <w:multiLevelType w:val="hybridMultilevel"/>
    <w:tmpl w:val="792036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475F3B0D"/>
    <w:multiLevelType w:val="hybridMultilevel"/>
    <w:tmpl w:val="4B2C5AB8"/>
    <w:lvl w:ilvl="0" w:tplc="48ECE0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47CA48B3"/>
    <w:multiLevelType w:val="hybridMultilevel"/>
    <w:tmpl w:val="9D2640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483F4EB7"/>
    <w:multiLevelType w:val="hybridMultilevel"/>
    <w:tmpl w:val="0E8433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495D3850"/>
    <w:multiLevelType w:val="hybridMultilevel"/>
    <w:tmpl w:val="3CF26742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4D1C6F4C"/>
    <w:multiLevelType w:val="hybridMultilevel"/>
    <w:tmpl w:val="FE14001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4F8B4409"/>
    <w:multiLevelType w:val="hybridMultilevel"/>
    <w:tmpl w:val="A27623C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50842BBB"/>
    <w:multiLevelType w:val="hybridMultilevel"/>
    <w:tmpl w:val="DC4A996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>
    <w:nsid w:val="50910F8B"/>
    <w:multiLevelType w:val="hybridMultilevel"/>
    <w:tmpl w:val="FD16F6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53CE3CE1"/>
    <w:multiLevelType w:val="hybridMultilevel"/>
    <w:tmpl w:val="69CE89BC"/>
    <w:lvl w:ilvl="0" w:tplc="243ED6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546209C2"/>
    <w:multiLevelType w:val="hybridMultilevel"/>
    <w:tmpl w:val="0B90D9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57966C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>
    <w:nsid w:val="59060670"/>
    <w:multiLevelType w:val="hybridMultilevel"/>
    <w:tmpl w:val="35349E7E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>
    <w:nsid w:val="5A1E6ECE"/>
    <w:multiLevelType w:val="hybridMultilevel"/>
    <w:tmpl w:val="3E3265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>
    <w:nsid w:val="5BDD796F"/>
    <w:multiLevelType w:val="hybridMultilevel"/>
    <w:tmpl w:val="B42C6EC4"/>
    <w:lvl w:ilvl="0" w:tplc="C7188F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62F50ED9"/>
    <w:multiLevelType w:val="hybridMultilevel"/>
    <w:tmpl w:val="9D94A7B2"/>
    <w:lvl w:ilvl="0" w:tplc="534604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66174F76"/>
    <w:multiLevelType w:val="hybridMultilevel"/>
    <w:tmpl w:val="592C47E0"/>
    <w:lvl w:ilvl="0" w:tplc="48ECE0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>
    <w:nsid w:val="69CC7BF7"/>
    <w:multiLevelType w:val="hybridMultilevel"/>
    <w:tmpl w:val="EB4A2626"/>
    <w:lvl w:ilvl="0" w:tplc="C7188F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6CBD4D55"/>
    <w:multiLevelType w:val="hybridMultilevel"/>
    <w:tmpl w:val="E8F454BE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2296DD1"/>
    <w:multiLevelType w:val="hybridMultilevel"/>
    <w:tmpl w:val="96689CBA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731E03B0"/>
    <w:multiLevelType w:val="hybridMultilevel"/>
    <w:tmpl w:val="2D268E04"/>
    <w:lvl w:ilvl="0" w:tplc="608C47F8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AFF5DC9"/>
    <w:multiLevelType w:val="hybridMultilevel"/>
    <w:tmpl w:val="8278C8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9">
    <w:nsid w:val="7B8A4066"/>
    <w:multiLevelType w:val="hybridMultilevel"/>
    <w:tmpl w:val="B2561016"/>
    <w:lvl w:ilvl="0" w:tplc="1AEAC4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8"/>
  </w:num>
  <w:num w:numId="2">
    <w:abstractNumId w:val="6"/>
  </w:num>
  <w:num w:numId="3">
    <w:abstractNumId w:val="5"/>
  </w:num>
  <w:num w:numId="4">
    <w:abstractNumId w:val="29"/>
  </w:num>
  <w:num w:numId="5">
    <w:abstractNumId w:val="21"/>
  </w:num>
  <w:num w:numId="6">
    <w:abstractNumId w:val="7"/>
  </w:num>
  <w:num w:numId="7">
    <w:abstractNumId w:val="10"/>
  </w:num>
  <w:num w:numId="8">
    <w:abstractNumId w:val="22"/>
  </w:num>
  <w:num w:numId="9">
    <w:abstractNumId w:val="18"/>
  </w:num>
  <w:num w:numId="10">
    <w:abstractNumId w:val="39"/>
  </w:num>
  <w:num w:numId="11">
    <w:abstractNumId w:val="43"/>
  </w:num>
  <w:num w:numId="12">
    <w:abstractNumId w:val="17"/>
  </w:num>
  <w:num w:numId="13">
    <w:abstractNumId w:val="16"/>
  </w:num>
  <w:num w:numId="14">
    <w:abstractNumId w:val="36"/>
  </w:num>
  <w:num w:numId="15">
    <w:abstractNumId w:val="13"/>
  </w:num>
  <w:num w:numId="16">
    <w:abstractNumId w:val="48"/>
  </w:num>
  <w:num w:numId="17">
    <w:abstractNumId w:val="27"/>
  </w:num>
  <w:num w:numId="18">
    <w:abstractNumId w:val="47"/>
  </w:num>
  <w:num w:numId="19">
    <w:abstractNumId w:val="30"/>
  </w:num>
  <w:num w:numId="20">
    <w:abstractNumId w:val="4"/>
  </w:num>
  <w:num w:numId="21">
    <w:abstractNumId w:val="9"/>
  </w:num>
  <w:num w:numId="22">
    <w:abstractNumId w:val="25"/>
  </w:num>
  <w:num w:numId="23">
    <w:abstractNumId w:val="11"/>
  </w:num>
  <w:num w:numId="24">
    <w:abstractNumId w:val="14"/>
  </w:num>
  <w:num w:numId="25">
    <w:abstractNumId w:val="37"/>
  </w:num>
  <w:num w:numId="26">
    <w:abstractNumId w:val="32"/>
  </w:num>
  <w:num w:numId="27">
    <w:abstractNumId w:val="8"/>
  </w:num>
  <w:num w:numId="28">
    <w:abstractNumId w:val="40"/>
  </w:num>
  <w:num w:numId="29">
    <w:abstractNumId w:val="28"/>
  </w:num>
  <w:num w:numId="30">
    <w:abstractNumId w:val="41"/>
  </w:num>
  <w:num w:numId="31">
    <w:abstractNumId w:val="49"/>
  </w:num>
  <w:num w:numId="32">
    <w:abstractNumId w:val="26"/>
  </w:num>
  <w:num w:numId="33">
    <w:abstractNumId w:val="42"/>
  </w:num>
  <w:num w:numId="34">
    <w:abstractNumId w:val="44"/>
  </w:num>
  <w:num w:numId="35">
    <w:abstractNumId w:val="35"/>
  </w:num>
  <w:num w:numId="36">
    <w:abstractNumId w:val="2"/>
  </w:num>
  <w:num w:numId="37">
    <w:abstractNumId w:val="0"/>
  </w:num>
  <w:num w:numId="38">
    <w:abstractNumId w:val="1"/>
  </w:num>
  <w:num w:numId="39">
    <w:abstractNumId w:val="20"/>
  </w:num>
  <w:num w:numId="40">
    <w:abstractNumId w:val="23"/>
  </w:num>
  <w:num w:numId="41">
    <w:abstractNumId w:val="45"/>
  </w:num>
  <w:num w:numId="42">
    <w:abstractNumId w:val="12"/>
  </w:num>
  <w:num w:numId="43">
    <w:abstractNumId w:val="31"/>
  </w:num>
  <w:num w:numId="44">
    <w:abstractNumId w:val="19"/>
  </w:num>
  <w:num w:numId="45">
    <w:abstractNumId w:val="15"/>
  </w:num>
  <w:num w:numId="46">
    <w:abstractNumId w:val="33"/>
  </w:num>
  <w:num w:numId="47">
    <w:abstractNumId w:val="24"/>
  </w:num>
  <w:num w:numId="48">
    <w:abstractNumId w:val="34"/>
  </w:num>
  <w:num w:numId="49">
    <w:abstractNumId w:val="46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8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80A5F"/>
    <w:rsid w:val="00016E18"/>
    <w:rsid w:val="0001791C"/>
    <w:rsid w:val="000E37F0"/>
    <w:rsid w:val="000E3FDB"/>
    <w:rsid w:val="00121DBE"/>
    <w:rsid w:val="00153B56"/>
    <w:rsid w:val="001652B0"/>
    <w:rsid w:val="00192F66"/>
    <w:rsid w:val="001F4E23"/>
    <w:rsid w:val="00271723"/>
    <w:rsid w:val="0027548D"/>
    <w:rsid w:val="002C2DDA"/>
    <w:rsid w:val="002F71B5"/>
    <w:rsid w:val="00334003"/>
    <w:rsid w:val="00334302"/>
    <w:rsid w:val="003511CF"/>
    <w:rsid w:val="00366B7D"/>
    <w:rsid w:val="003F48D9"/>
    <w:rsid w:val="00426282"/>
    <w:rsid w:val="00441C3C"/>
    <w:rsid w:val="0045228B"/>
    <w:rsid w:val="0047357F"/>
    <w:rsid w:val="00483FCA"/>
    <w:rsid w:val="00485908"/>
    <w:rsid w:val="004D2E10"/>
    <w:rsid w:val="005805E2"/>
    <w:rsid w:val="005A71EE"/>
    <w:rsid w:val="005B5106"/>
    <w:rsid w:val="005D54C5"/>
    <w:rsid w:val="00680A5F"/>
    <w:rsid w:val="006A103D"/>
    <w:rsid w:val="006A1305"/>
    <w:rsid w:val="00740413"/>
    <w:rsid w:val="00740835"/>
    <w:rsid w:val="00741200"/>
    <w:rsid w:val="00747AD9"/>
    <w:rsid w:val="00783BCC"/>
    <w:rsid w:val="007D3E0D"/>
    <w:rsid w:val="007E381C"/>
    <w:rsid w:val="00804C12"/>
    <w:rsid w:val="0081550C"/>
    <w:rsid w:val="00845372"/>
    <w:rsid w:val="00894642"/>
    <w:rsid w:val="008A08C3"/>
    <w:rsid w:val="008C39E4"/>
    <w:rsid w:val="00944660"/>
    <w:rsid w:val="00985E9C"/>
    <w:rsid w:val="00995EFE"/>
    <w:rsid w:val="009C216A"/>
    <w:rsid w:val="009D0C26"/>
    <w:rsid w:val="009D46EE"/>
    <w:rsid w:val="00A673F1"/>
    <w:rsid w:val="00AD73CB"/>
    <w:rsid w:val="00B32242"/>
    <w:rsid w:val="00B91EBE"/>
    <w:rsid w:val="00BB41EE"/>
    <w:rsid w:val="00BD3808"/>
    <w:rsid w:val="00BD60E7"/>
    <w:rsid w:val="00BF74D7"/>
    <w:rsid w:val="00BF769A"/>
    <w:rsid w:val="00C22039"/>
    <w:rsid w:val="00C60AFF"/>
    <w:rsid w:val="00C80749"/>
    <w:rsid w:val="00C84686"/>
    <w:rsid w:val="00C920FF"/>
    <w:rsid w:val="00D53C9A"/>
    <w:rsid w:val="00D801C4"/>
    <w:rsid w:val="00D80C9D"/>
    <w:rsid w:val="00D93573"/>
    <w:rsid w:val="00E57CEF"/>
    <w:rsid w:val="00E80148"/>
    <w:rsid w:val="00E84B5F"/>
    <w:rsid w:val="00E90AED"/>
    <w:rsid w:val="00E96E5E"/>
    <w:rsid w:val="00EB54C8"/>
    <w:rsid w:val="00F047EB"/>
    <w:rsid w:val="00F10061"/>
    <w:rsid w:val="00F65032"/>
    <w:rsid w:val="00FC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ru v:ext="edit" colors="#06c"/>
    </o:shapedefaults>
    <o:shapelayout v:ext="edit">
      <o:idmap v:ext="edit" data="1"/>
    </o:shapelayout>
  </w:shapeDefaults>
  <w:decimalSymbol w:val="."/>
  <w:listSeparator w:val=","/>
  <w14:docId w14:val="354E307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37E3"/>
  </w:style>
  <w:style w:type="paragraph" w:styleId="Heading1">
    <w:name w:val="heading 1"/>
    <w:basedOn w:val="Normal"/>
    <w:next w:val="Normal"/>
    <w:qFormat/>
    <w:rsid w:val="00A673F1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A673F1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A673F1"/>
    <w:pPr>
      <w:keepNext/>
      <w:spacing w:before="12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A673F1"/>
    <w:pPr>
      <w:keepNext/>
      <w:jc w:val="center"/>
      <w:outlineLvl w:val="3"/>
    </w:pPr>
    <w:rPr>
      <w:b/>
      <w:sz w:val="36"/>
    </w:rPr>
  </w:style>
  <w:style w:type="paragraph" w:styleId="Heading5">
    <w:name w:val="heading 5"/>
    <w:basedOn w:val="Normal"/>
    <w:next w:val="Normal"/>
    <w:qFormat/>
    <w:rsid w:val="00A673F1"/>
    <w:pPr>
      <w:keepNext/>
      <w:spacing w:before="16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A673F1"/>
    <w:pPr>
      <w:keepNext/>
      <w:numPr>
        <w:ilvl w:val="12"/>
      </w:numPr>
      <w:spacing w:before="160"/>
      <w:ind w:left="720" w:hanging="360"/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A673F1"/>
    <w:pPr>
      <w:keepNext/>
      <w:spacing w:before="160"/>
      <w:ind w:left="3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A673F1"/>
    <w:pPr>
      <w:keepNext/>
      <w:ind w:right="-540" w:firstLine="720"/>
      <w:jc w:val="center"/>
      <w:outlineLvl w:val="7"/>
    </w:pPr>
    <w:rPr>
      <w:b/>
      <w:sz w:val="36"/>
    </w:rPr>
  </w:style>
  <w:style w:type="paragraph" w:styleId="Heading9">
    <w:name w:val="heading 9"/>
    <w:basedOn w:val="Normal"/>
    <w:next w:val="Normal"/>
    <w:link w:val="Heading9Char"/>
    <w:qFormat/>
    <w:rsid w:val="00A673F1"/>
    <w:pPr>
      <w:keepNext/>
      <w:spacing w:before="24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673F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73F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673F1"/>
  </w:style>
  <w:style w:type="paragraph" w:styleId="BodyTextIndent">
    <w:name w:val="Body Text Indent"/>
    <w:basedOn w:val="Normal"/>
    <w:rsid w:val="00A673F1"/>
    <w:pPr>
      <w:numPr>
        <w:ilvl w:val="12"/>
      </w:numPr>
      <w:spacing w:before="120"/>
      <w:ind w:left="360"/>
    </w:pPr>
    <w:rPr>
      <w:i/>
    </w:rPr>
  </w:style>
  <w:style w:type="paragraph" w:styleId="BodyTextIndent2">
    <w:name w:val="Body Text Indent 2"/>
    <w:basedOn w:val="Normal"/>
    <w:rsid w:val="00A673F1"/>
    <w:pPr>
      <w:spacing w:before="360"/>
      <w:ind w:left="360" w:hanging="360"/>
    </w:pPr>
    <w:rPr>
      <w:b/>
      <w:sz w:val="24"/>
    </w:rPr>
  </w:style>
  <w:style w:type="paragraph" w:styleId="BodyText">
    <w:name w:val="Body Text"/>
    <w:basedOn w:val="Normal"/>
    <w:rsid w:val="00A673F1"/>
    <w:pPr>
      <w:spacing w:before="160"/>
    </w:pPr>
    <w:rPr>
      <w:i/>
    </w:rPr>
  </w:style>
  <w:style w:type="paragraph" w:styleId="Title">
    <w:name w:val="Title"/>
    <w:basedOn w:val="Normal"/>
    <w:qFormat/>
    <w:rsid w:val="00A673F1"/>
    <w:pPr>
      <w:jc w:val="center"/>
    </w:pPr>
    <w:rPr>
      <w:rFonts w:ascii="Arial" w:hAnsi="Arial"/>
      <w:sz w:val="28"/>
    </w:rPr>
  </w:style>
  <w:style w:type="paragraph" w:styleId="BlockText">
    <w:name w:val="Block Text"/>
    <w:basedOn w:val="Normal"/>
    <w:rsid w:val="00A673F1"/>
    <w:pPr>
      <w:spacing w:after="120"/>
      <w:ind w:left="1440" w:right="1440"/>
    </w:pPr>
  </w:style>
  <w:style w:type="paragraph" w:styleId="Subtitle">
    <w:name w:val="Subtitle"/>
    <w:basedOn w:val="Normal"/>
    <w:qFormat/>
    <w:rsid w:val="00A673F1"/>
    <w:pPr>
      <w:spacing w:after="60"/>
      <w:jc w:val="center"/>
      <w:outlineLvl w:val="1"/>
    </w:pPr>
    <w:rPr>
      <w:rFonts w:ascii="Arial" w:hAnsi="Arial"/>
      <w:sz w:val="24"/>
    </w:rPr>
  </w:style>
  <w:style w:type="paragraph" w:styleId="BodyText2">
    <w:name w:val="Body Text 2"/>
    <w:basedOn w:val="Normal"/>
    <w:rsid w:val="00A673F1"/>
    <w:rPr>
      <w:rFonts w:ascii="Arial" w:hAnsi="Arial"/>
      <w:sz w:val="24"/>
    </w:rPr>
  </w:style>
  <w:style w:type="paragraph" w:styleId="BodyText3">
    <w:name w:val="Body Text 3"/>
    <w:basedOn w:val="Normal"/>
    <w:rsid w:val="00A673F1"/>
    <w:rPr>
      <w:rFonts w:ascii="Arial" w:hAnsi="Arial"/>
      <w:b/>
      <w:sz w:val="24"/>
    </w:rPr>
  </w:style>
  <w:style w:type="paragraph" w:styleId="PlainText">
    <w:name w:val="Plain Text"/>
    <w:basedOn w:val="Normal"/>
    <w:rsid w:val="00A673F1"/>
    <w:rPr>
      <w:rFonts w:ascii="Courier New" w:hAnsi="Courier New"/>
    </w:rPr>
  </w:style>
  <w:style w:type="paragraph" w:styleId="DocumentMap">
    <w:name w:val="Document Map"/>
    <w:basedOn w:val="Normal"/>
    <w:semiHidden/>
    <w:rsid w:val="00A673F1"/>
    <w:pPr>
      <w:shd w:val="clear" w:color="auto" w:fill="000080"/>
    </w:pPr>
    <w:rPr>
      <w:rFonts w:ascii="Tahoma" w:hAnsi="Tahoma"/>
    </w:rPr>
  </w:style>
  <w:style w:type="paragraph" w:styleId="BodyTextIndent3">
    <w:name w:val="Body Text Indent 3"/>
    <w:basedOn w:val="Normal"/>
    <w:rsid w:val="00A673F1"/>
    <w:pPr>
      <w:ind w:left="360"/>
    </w:pPr>
    <w:rPr>
      <w:b/>
      <w:sz w:val="24"/>
    </w:rPr>
  </w:style>
  <w:style w:type="character" w:styleId="Hyperlink">
    <w:name w:val="Hyperlink"/>
    <w:basedOn w:val="DefaultParagraphFont"/>
    <w:rsid w:val="00A673F1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A673F1"/>
    <w:rPr>
      <w:sz w:val="16"/>
      <w:szCs w:val="16"/>
    </w:rPr>
  </w:style>
  <w:style w:type="paragraph" w:styleId="CommentText">
    <w:name w:val="annotation text"/>
    <w:basedOn w:val="Normal"/>
    <w:semiHidden/>
    <w:rsid w:val="00A673F1"/>
  </w:style>
  <w:style w:type="paragraph" w:styleId="Caption">
    <w:name w:val="caption"/>
    <w:basedOn w:val="Normal"/>
    <w:next w:val="Normal"/>
    <w:qFormat/>
    <w:rsid w:val="00A673F1"/>
    <w:rPr>
      <w:b/>
      <w:bCs/>
    </w:rPr>
  </w:style>
  <w:style w:type="table" w:styleId="TableGrid">
    <w:name w:val="Table Grid"/>
    <w:basedOn w:val="TableNormal"/>
    <w:rsid w:val="005904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B7632B"/>
    <w:pPr>
      <w:spacing w:before="100" w:beforeAutospacing="1" w:after="100" w:afterAutospacing="1"/>
    </w:pPr>
    <w:rPr>
      <w:rFonts w:eastAsia="MS Mincho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22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28B"/>
    <w:rPr>
      <w:rFonts w:ascii="Tahoma" w:hAnsi="Tahoma" w:cs="Tahoma"/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441C3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Altera\cov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C:\MSOFFICE\Templates\Altera\cover.dot</Template>
  <TotalTime>80</TotalTime>
  <Pages>4</Pages>
  <Words>180</Words>
  <Characters>1027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Designing with Quartus II version 4.1</vt:lpstr>
    </vt:vector>
  </TitlesOfParts>
  <Company>Altera</Company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Designing with Quartus II version 4.1</dc:title>
  <dc:creator>Marlon Price</dc:creator>
  <cp:lastModifiedBy>Steven Strell</cp:lastModifiedBy>
  <cp:revision>36</cp:revision>
  <cp:lastPrinted>2006-12-15T23:13:00Z</cp:lastPrinted>
  <dcterms:created xsi:type="dcterms:W3CDTF">2011-05-08T16:23:00Z</dcterms:created>
  <dcterms:modified xsi:type="dcterms:W3CDTF">2015-11-12T00:14:00Z</dcterms:modified>
</cp:coreProperties>
</file>